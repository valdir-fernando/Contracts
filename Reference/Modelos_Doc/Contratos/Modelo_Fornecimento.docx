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7AD0" w14:textId="77777777" w:rsidR="005F03F2" w:rsidRPr="001808BC" w:rsidRDefault="005F03F2" w:rsidP="005F03F2">
      <w:pPr>
        <w:pStyle w:val="Default"/>
        <w:jc w:val="center"/>
        <w:rPr>
          <w:color w:val="auto"/>
          <w:sz w:val="28"/>
          <w:szCs w:val="28"/>
        </w:rPr>
      </w:pPr>
      <w:r w:rsidRPr="001808BC">
        <w:rPr>
          <w:b/>
          <w:bCs/>
          <w:color w:val="auto"/>
          <w:sz w:val="28"/>
          <w:szCs w:val="28"/>
        </w:rPr>
        <w:t xml:space="preserve">CONTRATO DE FORNECIMENTO Nº. </w:t>
      </w:r>
      <w:r>
        <w:rPr>
          <w:b/>
          <w:bCs/>
          <w:color w:val="auto"/>
          <w:sz w:val="28"/>
          <w:szCs w:val="28"/>
        </w:rPr>
        <w:t>#CONTRATO</w:t>
      </w:r>
    </w:p>
    <w:p w14:paraId="6E113856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25AB3693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Processo Administrativo: </w:t>
      </w:r>
      <w:r w:rsidRPr="00AA21CD">
        <w:rPr>
          <w:rFonts w:ascii="Arial" w:hAnsi="Arial" w:cs="Arial"/>
          <w:sz w:val="20"/>
          <w:szCs w:val="20"/>
        </w:rPr>
        <w:t>#PROCESSO</w:t>
      </w:r>
    </w:p>
    <w:p w14:paraId="34597EA5" w14:textId="77777777" w:rsidR="005F03F2" w:rsidRPr="00AA21CD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D73EBF">
        <w:rPr>
          <w:rFonts w:ascii="Arial" w:hAnsi="Arial" w:cs="Arial"/>
          <w:b/>
          <w:bCs/>
          <w:sz w:val="20"/>
          <w:szCs w:val="20"/>
        </w:rPr>
        <w:t>#MODALIDADE</w:t>
      </w:r>
      <w:r>
        <w:rPr>
          <w:rFonts w:ascii="Arial" w:hAnsi="Arial" w:cs="Arial"/>
          <w:sz w:val="20"/>
          <w:szCs w:val="20"/>
        </w:rPr>
        <w:t xml:space="preserve"> nº. #N_LICIT</w:t>
      </w:r>
    </w:p>
    <w:p w14:paraId="685C403A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3618EB6E" w14:textId="1FBBBBAC" w:rsidR="005F03F2" w:rsidRPr="00370F01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</w:t>
      </w:r>
      <w:r>
        <w:rPr>
          <w:rFonts w:ascii="Arial" w:hAnsi="Arial" w:cs="Arial"/>
          <w:b/>
          <w:sz w:val="20"/>
          <w:szCs w:val="20"/>
        </w:rPr>
        <w:t>#FUNDO</w:t>
      </w:r>
      <w:r w:rsidRPr="00647540">
        <w:rPr>
          <w:rFonts w:ascii="Arial" w:hAnsi="Arial" w:cs="Arial"/>
          <w:sz w:val="20"/>
          <w:szCs w:val="20"/>
        </w:rPr>
        <w:t>, pessoa jurídica de direito público interno, inscrit</w:t>
      </w:r>
      <w:r>
        <w:rPr>
          <w:rFonts w:ascii="Arial" w:hAnsi="Arial" w:cs="Arial"/>
          <w:sz w:val="20"/>
          <w:szCs w:val="20"/>
        </w:rPr>
        <w:t>o</w:t>
      </w:r>
      <w:r w:rsidRPr="00647540">
        <w:rPr>
          <w:rFonts w:ascii="Arial" w:hAnsi="Arial" w:cs="Arial"/>
          <w:sz w:val="20"/>
          <w:szCs w:val="20"/>
        </w:rPr>
        <w:t xml:space="preserve"> no CNPJ nº. </w:t>
      </w:r>
      <w:r>
        <w:rPr>
          <w:rFonts w:ascii="Arial" w:hAnsi="Arial" w:cs="Arial"/>
          <w:sz w:val="20"/>
          <w:szCs w:val="20"/>
        </w:rPr>
        <w:t>#CNPJ_FUNDO</w:t>
      </w:r>
      <w:r w:rsidRPr="00647540">
        <w:rPr>
          <w:rFonts w:ascii="Arial" w:hAnsi="Arial" w:cs="Arial"/>
          <w:sz w:val="20"/>
          <w:szCs w:val="20"/>
        </w:rPr>
        <w:t>, com endereço n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#END_FUNDO</w:t>
      </w:r>
      <w:r w:rsidRPr="00647540">
        <w:rPr>
          <w:rFonts w:ascii="Arial" w:hAnsi="Arial" w:cs="Arial"/>
          <w:sz w:val="20"/>
          <w:szCs w:val="20"/>
        </w:rPr>
        <w:t xml:space="preserve">, neste ato representado pelo(a) </w:t>
      </w:r>
      <w:r>
        <w:rPr>
          <w:rFonts w:ascii="Arial" w:hAnsi="Arial" w:cs="Arial"/>
          <w:b/>
          <w:caps/>
          <w:sz w:val="20"/>
          <w:szCs w:val="20"/>
        </w:rPr>
        <w:t>#CARGO_GESTOR</w:t>
      </w:r>
      <w:r w:rsidRPr="00647540">
        <w:rPr>
          <w:rFonts w:ascii="Arial" w:hAnsi="Arial" w:cs="Arial"/>
          <w:sz w:val="20"/>
          <w:szCs w:val="20"/>
        </w:rPr>
        <w:t xml:space="preserve">, Senhor(a) </w:t>
      </w:r>
      <w:r>
        <w:rPr>
          <w:rFonts w:ascii="Arial" w:hAnsi="Arial" w:cs="Arial"/>
          <w:b/>
          <w:caps/>
          <w:sz w:val="20"/>
          <w:szCs w:val="20"/>
        </w:rPr>
        <w:t>#NOME_GESTOR</w:t>
      </w:r>
      <w:r w:rsidRPr="00647540">
        <w:rPr>
          <w:rFonts w:ascii="Arial" w:hAnsi="Arial" w:cs="Arial"/>
          <w:sz w:val="20"/>
          <w:szCs w:val="20"/>
        </w:rPr>
        <w:t>, brasi</w:t>
      </w:r>
      <w:r>
        <w:rPr>
          <w:rFonts w:ascii="Arial" w:hAnsi="Arial" w:cs="Arial"/>
          <w:sz w:val="20"/>
          <w:szCs w:val="20"/>
        </w:rPr>
        <w:t>lei</w:t>
      </w:r>
      <w:r w:rsidRPr="00647540">
        <w:rPr>
          <w:rFonts w:ascii="Arial" w:hAnsi="Arial" w:cs="Arial"/>
          <w:sz w:val="20"/>
          <w:szCs w:val="20"/>
        </w:rPr>
        <w:t>ro(a), residente e domiciliad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nesta cidade, CPF nº. </w:t>
      </w:r>
      <w:r>
        <w:rPr>
          <w:rFonts w:ascii="Arial" w:hAnsi="Arial" w:cs="Arial"/>
          <w:sz w:val="20"/>
          <w:szCs w:val="20"/>
        </w:rPr>
        <w:t>#CPF_GESTOR</w:t>
      </w:r>
      <w:r w:rsidRPr="0064754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</w:t>
      </w:r>
      <w:r w:rsidRPr="00647540">
        <w:rPr>
          <w:rFonts w:ascii="Arial" w:hAnsi="Arial" w:cs="Arial"/>
          <w:sz w:val="20"/>
          <w:szCs w:val="20"/>
        </w:rPr>
        <w:t xml:space="preserve">arteira de </w:t>
      </w:r>
      <w:r>
        <w:rPr>
          <w:rFonts w:ascii="Arial" w:hAnsi="Arial" w:cs="Arial"/>
          <w:sz w:val="20"/>
          <w:szCs w:val="20"/>
        </w:rPr>
        <w:t>I</w:t>
      </w:r>
      <w:r w:rsidRPr="00647540">
        <w:rPr>
          <w:rFonts w:ascii="Arial" w:hAnsi="Arial" w:cs="Arial"/>
          <w:sz w:val="20"/>
          <w:szCs w:val="20"/>
        </w:rPr>
        <w:t xml:space="preserve">dentidade nº. </w:t>
      </w:r>
      <w:r>
        <w:rPr>
          <w:rFonts w:ascii="Arial" w:hAnsi="Arial" w:cs="Arial"/>
          <w:sz w:val="20"/>
          <w:szCs w:val="20"/>
        </w:rPr>
        <w:t>#RG_GESTOR</w:t>
      </w:r>
      <w:r w:rsidRPr="0064754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647540">
        <w:rPr>
          <w:rFonts w:ascii="Arial" w:hAnsi="Arial" w:cs="Arial"/>
          <w:sz w:val="20"/>
          <w:szCs w:val="20"/>
        </w:rPr>
        <w:t>doravante designad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simplesmente </w:t>
      </w:r>
      <w:r w:rsidRPr="00647540">
        <w:rPr>
          <w:rFonts w:ascii="Arial" w:hAnsi="Arial" w:cs="Arial"/>
          <w:b/>
          <w:sz w:val="20"/>
          <w:szCs w:val="20"/>
        </w:rPr>
        <w:t>CONTRATANTE</w:t>
      </w:r>
      <w:r w:rsidRPr="002D76DB">
        <w:rPr>
          <w:rFonts w:ascii="Arial" w:hAnsi="Arial" w:cs="Arial"/>
          <w:color w:val="000000"/>
          <w:sz w:val="20"/>
          <w:szCs w:val="20"/>
        </w:rPr>
        <w:t>, e a empresa</w:t>
      </w:r>
      <w:r w:rsidRPr="002D76DB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#FORNECEDOR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CNPJ nº. </w:t>
      </w:r>
      <w:r>
        <w:rPr>
          <w:rFonts w:ascii="Arial" w:hAnsi="Arial" w:cs="Arial"/>
          <w:color w:val="000000"/>
          <w:sz w:val="20"/>
          <w:szCs w:val="20"/>
        </w:rPr>
        <w:t>#CNPJ_FORNECEDOR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com sede na </w:t>
      </w:r>
      <w:r>
        <w:rPr>
          <w:rFonts w:ascii="Arial" w:hAnsi="Arial" w:cs="Arial"/>
          <w:sz w:val="20"/>
          <w:szCs w:val="20"/>
        </w:rPr>
        <w:t>#END_FORNECEDOR</w:t>
      </w:r>
      <w:r w:rsidRPr="00370F01">
        <w:rPr>
          <w:rFonts w:ascii="Arial" w:hAnsi="Arial" w:cs="Arial"/>
          <w:sz w:val="20"/>
          <w:szCs w:val="20"/>
        </w:rPr>
        <w:t>, nes</w:t>
      </w:r>
      <w:r>
        <w:rPr>
          <w:rFonts w:ascii="Arial" w:hAnsi="Arial" w:cs="Arial"/>
          <w:sz w:val="20"/>
          <w:szCs w:val="20"/>
        </w:rPr>
        <w:t>te ato representada pelo(a) Sr.</w:t>
      </w:r>
      <w:r w:rsidRPr="00370F01">
        <w:rPr>
          <w:rFonts w:ascii="Arial" w:hAnsi="Arial" w:cs="Arial"/>
          <w:sz w:val="20"/>
          <w:szCs w:val="20"/>
        </w:rPr>
        <w:t xml:space="preserve">(a) </w:t>
      </w:r>
      <w:r>
        <w:rPr>
          <w:rFonts w:ascii="Arial" w:hAnsi="Arial" w:cs="Arial"/>
          <w:b/>
          <w:sz w:val="20"/>
          <w:szCs w:val="20"/>
        </w:rPr>
        <w:t>#REPRESENTANTE_FORNECEDOR</w:t>
      </w:r>
      <w:r w:rsidRPr="00370F01">
        <w:rPr>
          <w:rFonts w:ascii="Arial" w:hAnsi="Arial" w:cs="Arial"/>
          <w:sz w:val="20"/>
          <w:szCs w:val="20"/>
        </w:rPr>
        <w:t>, portador</w:t>
      </w:r>
      <w:r>
        <w:rPr>
          <w:rFonts w:ascii="Arial" w:hAnsi="Arial" w:cs="Arial"/>
          <w:sz w:val="20"/>
          <w:szCs w:val="20"/>
        </w:rPr>
        <w:t>(a)</w:t>
      </w:r>
      <w:r w:rsidRPr="00370F01">
        <w:rPr>
          <w:rFonts w:ascii="Arial" w:hAnsi="Arial" w:cs="Arial"/>
          <w:sz w:val="20"/>
          <w:szCs w:val="20"/>
        </w:rPr>
        <w:t xml:space="preserve"> do CPF nº. </w:t>
      </w:r>
      <w:r w:rsidRPr="00F3565E">
        <w:rPr>
          <w:rFonts w:ascii="Arial" w:hAnsi="Arial" w:cs="Arial"/>
          <w:bCs/>
          <w:sz w:val="20"/>
          <w:szCs w:val="20"/>
        </w:rPr>
        <w:t>#CPF_REPRESENTANTE</w:t>
      </w:r>
      <w:r w:rsidRPr="00370F01">
        <w:rPr>
          <w:rFonts w:ascii="Arial" w:hAnsi="Arial" w:cs="Arial"/>
          <w:sz w:val="20"/>
          <w:szCs w:val="20"/>
        </w:rPr>
        <w:t xml:space="preserve">, RG nº. </w:t>
      </w:r>
      <w:r w:rsidRPr="00F3565E">
        <w:rPr>
          <w:rFonts w:ascii="Arial" w:hAnsi="Arial" w:cs="Arial"/>
          <w:bCs/>
          <w:sz w:val="20"/>
          <w:szCs w:val="20"/>
        </w:rPr>
        <w:t>#RG_REPRESENTANTE</w:t>
      </w:r>
      <w:r w:rsidRPr="00370F01">
        <w:rPr>
          <w:rFonts w:ascii="Arial" w:hAnsi="Arial" w:cs="Arial"/>
          <w:sz w:val="20"/>
          <w:szCs w:val="20"/>
        </w:rPr>
        <w:t xml:space="preserve">, doravante designada simplesmente </w:t>
      </w:r>
      <w:r w:rsidRPr="00370F01">
        <w:rPr>
          <w:rFonts w:ascii="Arial" w:hAnsi="Arial" w:cs="Arial"/>
          <w:b/>
          <w:bCs/>
          <w:sz w:val="20"/>
          <w:szCs w:val="20"/>
        </w:rPr>
        <w:t>CONTRATADA</w:t>
      </w:r>
      <w:r w:rsidRPr="00370F01">
        <w:rPr>
          <w:rFonts w:ascii="Arial" w:hAnsi="Arial" w:cs="Arial"/>
          <w:sz w:val="20"/>
          <w:szCs w:val="20"/>
        </w:rPr>
        <w:t>,</w:t>
      </w:r>
      <w:r w:rsidRPr="00370F01">
        <w:rPr>
          <w:rFonts w:ascii="Arial" w:hAnsi="Arial" w:cs="Arial"/>
          <w:b/>
          <w:sz w:val="20"/>
          <w:szCs w:val="20"/>
        </w:rPr>
        <w:t xml:space="preserve"> </w:t>
      </w:r>
      <w:r w:rsidRPr="00370F01">
        <w:rPr>
          <w:rFonts w:ascii="Arial" w:hAnsi="Arial" w:cs="Arial"/>
          <w:sz w:val="20"/>
          <w:szCs w:val="20"/>
        </w:rPr>
        <w:t>têm, entre si, acordados os termos deste Contrato, mediante as cláusulas e condições seguintes:</w:t>
      </w:r>
    </w:p>
    <w:p w14:paraId="750CA630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0150675E" w14:textId="77777777" w:rsidR="005F03F2" w:rsidRPr="001808BC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2D76DB">
        <w:rPr>
          <w:rFonts w:ascii="Arial" w:hAnsi="Arial" w:cs="Arial"/>
          <w:b/>
          <w:sz w:val="20"/>
          <w:szCs w:val="20"/>
        </w:rPr>
        <w:t>Data e Local de assinatura</w:t>
      </w:r>
      <w:r w:rsidRPr="002D76DB">
        <w:rPr>
          <w:rFonts w:ascii="Arial" w:hAnsi="Arial" w:cs="Arial"/>
          <w:sz w:val="20"/>
          <w:szCs w:val="20"/>
        </w:rPr>
        <w:t xml:space="preserve">: Lavrado e assinado na cidade de NIQUELÂNDIA-GO, aos </w:t>
      </w:r>
      <w:r>
        <w:rPr>
          <w:rFonts w:ascii="Arial" w:hAnsi="Arial" w:cs="Arial"/>
          <w:sz w:val="20"/>
          <w:szCs w:val="20"/>
        </w:rPr>
        <w:t>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049A323B" w14:textId="77777777" w:rsidR="005F03F2" w:rsidRPr="002D76DB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2A85B3F0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846A37">
        <w:rPr>
          <w:b/>
          <w:caps/>
          <w:color w:val="auto"/>
          <w:sz w:val="20"/>
          <w:szCs w:val="20"/>
        </w:rPr>
        <w:t>Fundamentação Legal</w:t>
      </w:r>
      <w:r>
        <w:rPr>
          <w:color w:val="auto"/>
          <w:sz w:val="20"/>
          <w:szCs w:val="20"/>
        </w:rPr>
        <w:t>:</w:t>
      </w:r>
    </w:p>
    <w:p w14:paraId="6654CD7E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E5C4A61" w14:textId="77777777" w:rsidR="005F03F2" w:rsidRPr="002D76DB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2D76DB">
        <w:rPr>
          <w:color w:val="auto"/>
          <w:sz w:val="20"/>
          <w:szCs w:val="20"/>
        </w:rPr>
        <w:t xml:space="preserve">O presente contrato é regido pela </w:t>
      </w:r>
      <w:r>
        <w:rPr>
          <w:color w:val="auto"/>
          <w:sz w:val="20"/>
          <w:szCs w:val="20"/>
        </w:rPr>
        <w:t>Lei</w:t>
      </w:r>
      <w:r w:rsidRPr="002D76DB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2D76DB">
        <w:rPr>
          <w:color w:val="auto"/>
          <w:sz w:val="20"/>
          <w:szCs w:val="20"/>
        </w:rPr>
        <w:t xml:space="preserve">nº. </w:t>
      </w:r>
      <w:r>
        <w:rPr>
          <w:color w:val="auto"/>
          <w:sz w:val="20"/>
          <w:szCs w:val="20"/>
        </w:rPr>
        <w:t>14.133</w:t>
      </w:r>
      <w:r w:rsidRPr="002D76DB">
        <w:rPr>
          <w:color w:val="auto"/>
          <w:sz w:val="20"/>
          <w:szCs w:val="20"/>
        </w:rPr>
        <w:t xml:space="preserve">, de </w:t>
      </w:r>
      <w:r>
        <w:rPr>
          <w:color w:val="auto"/>
          <w:sz w:val="20"/>
          <w:szCs w:val="20"/>
        </w:rPr>
        <w:t xml:space="preserve">01 de abril de 2021 e decorre do(a) </w:t>
      </w:r>
      <w:r w:rsidRPr="00AA21CD">
        <w:rPr>
          <w:sz w:val="20"/>
          <w:szCs w:val="20"/>
        </w:rPr>
        <w:t>#MODALIDADE</w:t>
      </w:r>
      <w:r>
        <w:rPr>
          <w:sz w:val="20"/>
          <w:szCs w:val="20"/>
        </w:rPr>
        <w:t xml:space="preserve"> nº. #N_LICIT</w:t>
      </w:r>
      <w:r w:rsidRPr="002D76DB">
        <w:rPr>
          <w:color w:val="auto"/>
          <w:sz w:val="20"/>
          <w:szCs w:val="20"/>
        </w:rPr>
        <w:t xml:space="preserve">, realizado em </w:t>
      </w:r>
      <w:r>
        <w:rPr>
          <w:color w:val="auto"/>
          <w:sz w:val="20"/>
          <w:szCs w:val="20"/>
        </w:rPr>
        <w:t>#DATA_LICIT</w:t>
      </w:r>
      <w:r w:rsidRPr="002D76DB">
        <w:rPr>
          <w:color w:val="auto"/>
          <w:sz w:val="20"/>
          <w:szCs w:val="20"/>
        </w:rPr>
        <w:t xml:space="preserve">, conforme consta do </w:t>
      </w:r>
      <w:r>
        <w:rPr>
          <w:color w:val="auto"/>
          <w:sz w:val="20"/>
          <w:szCs w:val="20"/>
        </w:rPr>
        <w:t>P</w:t>
      </w:r>
      <w:r w:rsidRPr="002D76DB">
        <w:rPr>
          <w:color w:val="auto"/>
          <w:sz w:val="20"/>
          <w:szCs w:val="20"/>
        </w:rPr>
        <w:t xml:space="preserve">rocesso </w:t>
      </w:r>
      <w:r>
        <w:rPr>
          <w:color w:val="auto"/>
          <w:sz w:val="20"/>
          <w:szCs w:val="20"/>
        </w:rPr>
        <w:t>A</w:t>
      </w:r>
      <w:r w:rsidRPr="002D76DB">
        <w:rPr>
          <w:color w:val="auto"/>
          <w:sz w:val="20"/>
          <w:szCs w:val="20"/>
        </w:rPr>
        <w:t xml:space="preserve">dministrativo nº. </w:t>
      </w:r>
      <w:r>
        <w:rPr>
          <w:bCs/>
          <w:color w:val="auto"/>
          <w:sz w:val="20"/>
          <w:szCs w:val="20"/>
        </w:rPr>
        <w:t>#PROCESSO</w:t>
      </w:r>
      <w:r w:rsidRPr="002D76DB">
        <w:rPr>
          <w:bCs/>
          <w:color w:val="auto"/>
          <w:sz w:val="20"/>
          <w:szCs w:val="20"/>
        </w:rPr>
        <w:t>.</w:t>
      </w:r>
      <w:r w:rsidRPr="002D76DB">
        <w:rPr>
          <w:color w:val="auto"/>
          <w:sz w:val="20"/>
          <w:szCs w:val="20"/>
        </w:rPr>
        <w:t xml:space="preserve"> </w:t>
      </w:r>
    </w:p>
    <w:p w14:paraId="159E471A" w14:textId="77777777" w:rsidR="005F03F2" w:rsidRPr="002D76DB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741A7E7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1 - </w:t>
      </w:r>
      <w:r w:rsidRPr="001808BC">
        <w:rPr>
          <w:b/>
          <w:bCs/>
          <w:color w:val="auto"/>
          <w:sz w:val="20"/>
          <w:szCs w:val="20"/>
        </w:rPr>
        <w:t xml:space="preserve">CLÁUSULA PRIMEIRA – </w:t>
      </w:r>
      <w:r w:rsidRPr="001808BC">
        <w:rPr>
          <w:b/>
          <w:color w:val="auto"/>
          <w:sz w:val="20"/>
          <w:szCs w:val="20"/>
        </w:rPr>
        <w:t>DO OBJETO CONTRATUAL</w:t>
      </w:r>
    </w:p>
    <w:p w14:paraId="3771B8A0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0C4AA7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1. 1</w:t>
      </w:r>
      <w:r w:rsidRPr="001808BC">
        <w:rPr>
          <w:color w:val="auto"/>
          <w:sz w:val="20"/>
          <w:szCs w:val="20"/>
        </w:rPr>
        <w:t xml:space="preserve"> - O presente contrato tem como objeto </w:t>
      </w:r>
      <w:r>
        <w:rPr>
          <w:color w:val="auto"/>
          <w:sz w:val="20"/>
          <w:szCs w:val="20"/>
        </w:rPr>
        <w:t>#OBJETO</w:t>
      </w:r>
      <w:r w:rsidRPr="001808BC">
        <w:rPr>
          <w:bCs/>
          <w:color w:val="auto"/>
          <w:sz w:val="20"/>
          <w:szCs w:val="20"/>
        </w:rPr>
        <w:t>,</w:t>
      </w:r>
      <w:r w:rsidRPr="001808B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nas condições estabelecidas no Termo de Referência</w:t>
      </w:r>
      <w:r w:rsidRPr="001808BC">
        <w:rPr>
          <w:color w:val="auto"/>
          <w:sz w:val="20"/>
          <w:szCs w:val="20"/>
        </w:rPr>
        <w:t>:</w:t>
      </w:r>
    </w:p>
    <w:p w14:paraId="33CC76FD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5FDA6FE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1. 2</w:t>
      </w:r>
      <w:r w:rsidRPr="001808BC">
        <w:rPr>
          <w:color w:val="auto"/>
          <w:sz w:val="20"/>
          <w:szCs w:val="20"/>
        </w:rPr>
        <w:t xml:space="preserve"> - O</w:t>
      </w:r>
      <w:r>
        <w:rPr>
          <w:color w:val="auto"/>
          <w:sz w:val="20"/>
          <w:szCs w:val="20"/>
        </w:rPr>
        <w:t>bjeto da Contratação</w:t>
      </w:r>
      <w:r w:rsidRPr="001808BC">
        <w:rPr>
          <w:color w:val="auto"/>
          <w:sz w:val="20"/>
          <w:szCs w:val="20"/>
        </w:rPr>
        <w:t>:</w:t>
      </w:r>
    </w:p>
    <w:p w14:paraId="2EFC4B5F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4360"/>
        <w:gridCol w:w="1240"/>
        <w:gridCol w:w="880"/>
        <w:gridCol w:w="820"/>
        <w:gridCol w:w="1100"/>
        <w:gridCol w:w="1300"/>
      </w:tblGrid>
      <w:tr w:rsidR="005F03F2" w14:paraId="445A38B5" w14:textId="77777777" w:rsidTr="003951CC">
        <w:trPr>
          <w:trHeight w:val="25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E440F9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9D528C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Discriminação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748047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69FF34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UND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705ECF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QTD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F1FAC7" w14:textId="77777777" w:rsidR="005F03F2" w:rsidRDefault="005F03F2" w:rsidP="00395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VL_UNIT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2E5406" w14:textId="77777777" w:rsidR="005F03F2" w:rsidRDefault="005F03F2" w:rsidP="00395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VL_TOTAL </w:t>
            </w:r>
          </w:p>
        </w:tc>
      </w:tr>
      <w:tr w:rsidR="005F03F2" w14:paraId="79F1977C" w14:textId="77777777" w:rsidTr="003951CC">
        <w:trPr>
          <w:trHeight w:val="48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5005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X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A89A" w14:textId="77777777" w:rsidR="005F03F2" w:rsidRDefault="005F03F2" w:rsidP="003951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XXCVXCVXCVXCVXCVX  VXCVN XCVN XCJKVXV XCV XCVXVN XNV XCV XJV XV NXVN XVJ XCV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2583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XXXXXXX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FF50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XXXXXX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690B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A1B0" w14:textId="77777777" w:rsidR="005F03F2" w:rsidRDefault="005F03F2" w:rsidP="003951C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8BCD8" w14:textId="77777777" w:rsidR="005F03F2" w:rsidRDefault="005F03F2" w:rsidP="003951C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</w:tr>
    </w:tbl>
    <w:p w14:paraId="444D7B57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B8185DB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1.3 – O fornecimento do objeto licitado de dará de forma parcelada, atendendo sempre a demanda do </w:t>
      </w:r>
      <w:r w:rsidRPr="000C606C">
        <w:rPr>
          <w:b/>
          <w:bCs/>
          <w:color w:val="auto"/>
          <w:sz w:val="20"/>
          <w:szCs w:val="20"/>
        </w:rPr>
        <w:t>CONTRATANTE</w:t>
      </w:r>
      <w:r>
        <w:rPr>
          <w:color w:val="auto"/>
          <w:sz w:val="20"/>
          <w:szCs w:val="20"/>
        </w:rPr>
        <w:t>.</w:t>
      </w:r>
    </w:p>
    <w:p w14:paraId="62F906D0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68734E7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1.4 - </w:t>
      </w:r>
      <w:r w:rsidRPr="009964B1">
        <w:rPr>
          <w:color w:val="auto"/>
          <w:sz w:val="20"/>
          <w:szCs w:val="20"/>
        </w:rPr>
        <w:t>São anexos a este instrumento e vinculam esta contratação, independentemente de transcrição:</w:t>
      </w:r>
    </w:p>
    <w:p w14:paraId="0C054582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148398F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a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O Termo de Referência que embasou a contratação</w:t>
      </w:r>
      <w:r>
        <w:rPr>
          <w:color w:val="auto"/>
          <w:sz w:val="20"/>
          <w:szCs w:val="20"/>
        </w:rPr>
        <w:t>;</w:t>
      </w:r>
    </w:p>
    <w:p w14:paraId="0AD4F8AC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b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O Edital de Licitação, a Autorização de Contratação Direta e/ou o Aviso de Dispensa Eletrônica, caso existentes</w:t>
      </w:r>
      <w:r>
        <w:rPr>
          <w:color w:val="auto"/>
          <w:sz w:val="20"/>
          <w:szCs w:val="20"/>
        </w:rPr>
        <w:t>;</w:t>
      </w:r>
    </w:p>
    <w:p w14:paraId="27548A2B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c</w:t>
      </w:r>
      <w:r>
        <w:rPr>
          <w:color w:val="auto"/>
          <w:sz w:val="20"/>
          <w:szCs w:val="20"/>
        </w:rPr>
        <w:t>) A Proposta da</w:t>
      </w:r>
      <w:r w:rsidRPr="009964B1">
        <w:rPr>
          <w:color w:val="auto"/>
          <w:sz w:val="20"/>
          <w:szCs w:val="20"/>
        </w:rPr>
        <w:t xml:space="preserve"> </w:t>
      </w:r>
      <w:r w:rsidRPr="00231048">
        <w:rPr>
          <w:b/>
          <w:bCs/>
          <w:color w:val="auto"/>
          <w:sz w:val="20"/>
          <w:szCs w:val="20"/>
        </w:rPr>
        <w:t>CONTRATADA</w:t>
      </w:r>
      <w:r>
        <w:rPr>
          <w:color w:val="auto"/>
          <w:sz w:val="20"/>
          <w:szCs w:val="20"/>
        </w:rPr>
        <w:t>;</w:t>
      </w:r>
    </w:p>
    <w:p w14:paraId="7145697C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d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Eventuais anexos dos documentos supracitados.</w:t>
      </w:r>
    </w:p>
    <w:p w14:paraId="0EECC066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B9DB065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2 - </w:t>
      </w:r>
      <w:r w:rsidRPr="001808BC">
        <w:rPr>
          <w:b/>
          <w:bCs/>
          <w:color w:val="auto"/>
          <w:sz w:val="20"/>
          <w:szCs w:val="20"/>
        </w:rPr>
        <w:t xml:space="preserve">CLÁUSULA SEGUNDA – </w:t>
      </w:r>
      <w:r w:rsidRPr="00B87E08">
        <w:rPr>
          <w:b/>
          <w:color w:val="auto"/>
          <w:sz w:val="20"/>
          <w:szCs w:val="20"/>
        </w:rPr>
        <w:t>VIGÊNCIA E PRORROGAÇÃO</w:t>
      </w:r>
    </w:p>
    <w:p w14:paraId="5B84D40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1C6F95F" w14:textId="77777777" w:rsidR="005F03F2" w:rsidRPr="001808BC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>2.1</w:t>
      </w:r>
      <w:r>
        <w:rPr>
          <w:rFonts w:ascii="Arial" w:hAnsi="Arial" w:cs="Arial"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 xml:space="preserve">- O presente contrato terá vigência de </w:t>
      </w:r>
      <w:r>
        <w:rPr>
          <w:rFonts w:ascii="Arial" w:hAnsi="Arial" w:cs="Arial"/>
          <w:sz w:val="20"/>
          <w:szCs w:val="20"/>
        </w:rPr>
        <w:t>#VIGENCIA</w:t>
      </w:r>
      <w:r w:rsidRPr="001808BC">
        <w:rPr>
          <w:rFonts w:ascii="Arial" w:hAnsi="Arial" w:cs="Arial"/>
          <w:sz w:val="20"/>
          <w:szCs w:val="20"/>
        </w:rPr>
        <w:t xml:space="preserve">, iniciando-se em </w:t>
      </w:r>
      <w:r>
        <w:rPr>
          <w:rFonts w:ascii="Arial" w:hAnsi="Arial" w:cs="Arial"/>
          <w:sz w:val="20"/>
          <w:szCs w:val="20"/>
        </w:rPr>
        <w:t>#INICIO</w:t>
      </w:r>
      <w:r w:rsidRPr="001808BC">
        <w:rPr>
          <w:rFonts w:ascii="Arial" w:hAnsi="Arial" w:cs="Arial"/>
          <w:sz w:val="20"/>
          <w:szCs w:val="20"/>
        </w:rPr>
        <w:t xml:space="preserve"> e com termino em </w:t>
      </w:r>
      <w:r>
        <w:rPr>
          <w:rFonts w:ascii="Arial" w:hAnsi="Arial" w:cs="Arial"/>
          <w:sz w:val="20"/>
          <w:szCs w:val="20"/>
        </w:rPr>
        <w:t>#FINAL</w:t>
      </w:r>
      <w:r w:rsidRPr="001808BC">
        <w:rPr>
          <w:rFonts w:ascii="Arial" w:hAnsi="Arial" w:cs="Arial"/>
          <w:bCs/>
          <w:sz w:val="20"/>
          <w:szCs w:val="20"/>
        </w:rPr>
        <w:t>,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 forma do Artigo 105 da Lei Federal nº. 14.133/21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9596969" w14:textId="77777777" w:rsidR="005F03F2" w:rsidRPr="00B84FF6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62DA7F4" w14:textId="77777777" w:rsidR="005F03F2" w:rsidRPr="00B84FF6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2.2 - </w:t>
      </w:r>
      <w:r w:rsidRPr="00B84FF6">
        <w:rPr>
          <w:rFonts w:ascii="Arial" w:hAnsi="Arial" w:cs="Arial"/>
          <w:sz w:val="20"/>
          <w:szCs w:val="20"/>
        </w:rPr>
        <w:t>O prazo de vigência será automaticamente prorrogado, independentemente de termo aditivo, quando o objeto não for concluído no período firmado acima, ressalvadas as providências cabíveis no caso de culpa d</w:t>
      </w:r>
      <w:r>
        <w:rPr>
          <w:rFonts w:ascii="Arial" w:hAnsi="Arial" w:cs="Arial"/>
          <w:sz w:val="20"/>
          <w:szCs w:val="20"/>
        </w:rPr>
        <w:t>a</w:t>
      </w:r>
      <w:r w:rsidRPr="00B84FF6">
        <w:rPr>
          <w:rFonts w:ascii="Arial" w:hAnsi="Arial" w:cs="Arial"/>
          <w:sz w:val="20"/>
          <w:szCs w:val="20"/>
        </w:rPr>
        <w:t xml:space="preserve"> </w:t>
      </w:r>
      <w:r w:rsidRPr="00846A37">
        <w:rPr>
          <w:rFonts w:ascii="Arial" w:hAnsi="Arial" w:cs="Arial"/>
          <w:b/>
          <w:bCs/>
          <w:sz w:val="20"/>
          <w:szCs w:val="20"/>
        </w:rPr>
        <w:t>CONTRATDA</w:t>
      </w:r>
      <w:r w:rsidRPr="00B84FF6">
        <w:rPr>
          <w:rFonts w:ascii="Arial" w:hAnsi="Arial" w:cs="Arial"/>
          <w:sz w:val="20"/>
          <w:szCs w:val="20"/>
        </w:rPr>
        <w:t>, previstas neste instrumento</w:t>
      </w:r>
      <w:r>
        <w:rPr>
          <w:rFonts w:ascii="Arial" w:hAnsi="Arial" w:cs="Arial"/>
          <w:sz w:val="20"/>
          <w:szCs w:val="20"/>
        </w:rPr>
        <w:t>.</w:t>
      </w:r>
    </w:p>
    <w:p w14:paraId="70910811" w14:textId="77777777" w:rsidR="005F03F2" w:rsidRPr="002431C4" w:rsidRDefault="005F03F2" w:rsidP="005F03F2">
      <w:pPr>
        <w:pStyle w:val="Default"/>
        <w:rPr>
          <w:color w:val="auto"/>
          <w:sz w:val="20"/>
          <w:szCs w:val="20"/>
        </w:rPr>
      </w:pPr>
    </w:p>
    <w:p w14:paraId="06EF5882" w14:textId="77777777" w:rsidR="005F03F2" w:rsidRPr="002C6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2.3 - </w:t>
      </w:r>
      <w:r w:rsidRPr="002C6BA5">
        <w:rPr>
          <w:rFonts w:ascii="Arial" w:hAnsi="Arial" w:cs="Arial"/>
          <w:sz w:val="20"/>
          <w:szCs w:val="20"/>
        </w:rPr>
        <w:t xml:space="preserve">A prorrogação de que trata este item é condicionada ao ateste, pela autoridade competente, de que as condições e os preços permanecem vantajosos para a Administração, permitida a negociação com </w:t>
      </w:r>
      <w:r>
        <w:rPr>
          <w:rFonts w:ascii="Arial" w:hAnsi="Arial" w:cs="Arial"/>
          <w:sz w:val="20"/>
          <w:szCs w:val="20"/>
        </w:rPr>
        <w:t>a</w:t>
      </w:r>
      <w:r w:rsidRPr="002C6B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.</w:t>
      </w:r>
    </w:p>
    <w:p w14:paraId="27232F19" w14:textId="77777777" w:rsidR="005F03F2" w:rsidRDefault="005F03F2" w:rsidP="005F03F2">
      <w:pPr>
        <w:pStyle w:val="Default"/>
        <w:rPr>
          <w:b/>
          <w:bCs/>
          <w:color w:val="auto"/>
          <w:sz w:val="20"/>
          <w:szCs w:val="20"/>
        </w:rPr>
      </w:pPr>
    </w:p>
    <w:p w14:paraId="0000203E" w14:textId="77777777" w:rsidR="00703EAF" w:rsidRDefault="00703EAF" w:rsidP="005F03F2">
      <w:pPr>
        <w:pStyle w:val="Default"/>
        <w:rPr>
          <w:b/>
          <w:bCs/>
          <w:color w:val="auto"/>
          <w:sz w:val="20"/>
          <w:szCs w:val="20"/>
        </w:rPr>
      </w:pPr>
    </w:p>
    <w:p w14:paraId="0BD28A95" w14:textId="77777777" w:rsidR="005F03F2" w:rsidRPr="001808BC" w:rsidRDefault="005F03F2" w:rsidP="005F03F2">
      <w:pPr>
        <w:pStyle w:val="Default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3 - </w:t>
      </w:r>
      <w:r w:rsidRPr="001808BC">
        <w:rPr>
          <w:b/>
          <w:bCs/>
          <w:color w:val="auto"/>
          <w:sz w:val="20"/>
          <w:szCs w:val="20"/>
        </w:rPr>
        <w:t xml:space="preserve">CLÁUSULA TERCEIRA – </w:t>
      </w:r>
      <w:r w:rsidRPr="001808BC">
        <w:rPr>
          <w:b/>
          <w:color w:val="auto"/>
          <w:sz w:val="20"/>
          <w:szCs w:val="20"/>
        </w:rPr>
        <w:t>DO VALOR CONTRATUAL</w:t>
      </w:r>
      <w:r w:rsidRPr="001808BC">
        <w:rPr>
          <w:color w:val="auto"/>
          <w:sz w:val="20"/>
          <w:szCs w:val="20"/>
        </w:rPr>
        <w:t xml:space="preserve"> </w:t>
      </w:r>
    </w:p>
    <w:p w14:paraId="271B27F5" w14:textId="77777777" w:rsidR="005F03F2" w:rsidRPr="001808BC" w:rsidRDefault="005F03F2" w:rsidP="005F03F2">
      <w:pPr>
        <w:pStyle w:val="Default"/>
        <w:rPr>
          <w:color w:val="auto"/>
          <w:sz w:val="20"/>
          <w:szCs w:val="20"/>
        </w:rPr>
      </w:pPr>
    </w:p>
    <w:p w14:paraId="57D8B3D3" w14:textId="77777777" w:rsidR="005F03F2" w:rsidRPr="001808BC" w:rsidRDefault="005F03F2" w:rsidP="005F03F2">
      <w:pPr>
        <w:tabs>
          <w:tab w:val="left" w:pos="426"/>
          <w:tab w:val="left" w:pos="851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3.1 - O valor total deste contrato é de R$ </w:t>
      </w:r>
      <w:r>
        <w:rPr>
          <w:rFonts w:ascii="Arial" w:hAnsi="Arial" w:cs="Arial"/>
          <w:sz w:val="20"/>
          <w:szCs w:val="20"/>
        </w:rPr>
        <w:t>#VL_CONTRATO (#EXTENSO)</w:t>
      </w:r>
      <w:r w:rsidRPr="001808BC">
        <w:rPr>
          <w:rFonts w:ascii="Arial" w:hAnsi="Arial" w:cs="Arial"/>
          <w:sz w:val="20"/>
          <w:szCs w:val="20"/>
        </w:rPr>
        <w:t>.</w:t>
      </w:r>
    </w:p>
    <w:p w14:paraId="2F778CF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8683F2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3.2 - </w:t>
      </w:r>
      <w:r w:rsidRPr="008665B5">
        <w:rPr>
          <w:rFonts w:ascii="Arial" w:hAnsi="Arial" w:cs="Arial"/>
          <w:sz w:val="20"/>
          <w:szCs w:val="20"/>
        </w:rPr>
        <w:t>O valor acima é meramente estimativo, de forma que os pagamentos devidos ao contratado dependerão dos quantitativos efetivamente fornecidos</w:t>
      </w:r>
      <w:r>
        <w:rPr>
          <w:rFonts w:ascii="Arial" w:hAnsi="Arial" w:cs="Arial"/>
          <w:sz w:val="20"/>
          <w:szCs w:val="20"/>
        </w:rPr>
        <w:t xml:space="preserve">, avaliados e aceitos pela </w:t>
      </w:r>
      <w:r w:rsidRPr="00754F8D">
        <w:rPr>
          <w:rFonts w:ascii="Arial" w:hAnsi="Arial" w:cs="Arial"/>
          <w:b/>
          <w:sz w:val="20"/>
          <w:szCs w:val="20"/>
        </w:rPr>
        <w:t>CONTRATANTE</w:t>
      </w:r>
      <w:r w:rsidRPr="008665B5">
        <w:rPr>
          <w:rFonts w:ascii="Arial" w:hAnsi="Arial" w:cs="Arial"/>
          <w:sz w:val="20"/>
          <w:szCs w:val="20"/>
        </w:rPr>
        <w:t>.</w:t>
      </w:r>
    </w:p>
    <w:p w14:paraId="724C211F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D9F8D8E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3.3 - </w:t>
      </w:r>
      <w:r w:rsidRPr="007D1C84">
        <w:rPr>
          <w:rFonts w:ascii="Arial" w:hAnsi="Arial" w:cs="Arial"/>
          <w:sz w:val="20"/>
          <w:szCs w:val="20"/>
        </w:rPr>
        <w:t>No valor acima estão incluídas todas as despesas ordinárias diretas e indiretas decorrentes da execução do objeto</w:t>
      </w:r>
      <w:r>
        <w:rPr>
          <w:rFonts w:ascii="Arial" w:hAnsi="Arial" w:cs="Arial"/>
          <w:sz w:val="20"/>
          <w:szCs w:val="20"/>
        </w:rPr>
        <w:t xml:space="preserve"> contratual</w:t>
      </w:r>
      <w:r w:rsidRPr="007D1C84">
        <w:rPr>
          <w:rFonts w:ascii="Arial" w:hAnsi="Arial" w:cs="Arial"/>
          <w:sz w:val="20"/>
          <w:szCs w:val="20"/>
        </w:rPr>
        <w:t>, inclusive tributos e/ou impostos, encargos sociais, trabalhistas, previdenciários, fiscais e comerciais incidentes, taxa de administração, frete, seguro e outros necessários ao cumprimento integral do objeto da contratação.</w:t>
      </w:r>
    </w:p>
    <w:p w14:paraId="1D0684FD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E288FE4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4 - 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CLÁUSULA QUARTA – </w:t>
      </w:r>
      <w:r w:rsidRPr="001808BC">
        <w:rPr>
          <w:rFonts w:ascii="Arial" w:hAnsi="Arial" w:cs="Arial"/>
          <w:b/>
          <w:sz w:val="20"/>
          <w:szCs w:val="20"/>
        </w:rPr>
        <w:t>DA DOTAÇÃO ORÇAMENTÁRIA</w:t>
      </w:r>
    </w:p>
    <w:p w14:paraId="1524D73A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16184CB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22969">
        <w:rPr>
          <w:rFonts w:ascii="Arial" w:hAnsi="Arial" w:cs="Arial"/>
          <w:sz w:val="20"/>
          <w:szCs w:val="20"/>
        </w:rPr>
        <w:t>4.1 - O valor monetário do presente contrato correrá a cargo da(s) seguinte(s) dotação(ões) orçamentária(s):</w:t>
      </w:r>
    </w:p>
    <w:p w14:paraId="5530267A" w14:textId="0556F8D4" w:rsidR="005F03F2" w:rsidRPr="001808BC" w:rsidRDefault="00863CC2" w:rsidP="00863CC2">
      <w:pPr>
        <w:tabs>
          <w:tab w:val="left" w:leader="dot" w:pos="6804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#DOTAÇÃO</w:t>
      </w:r>
      <w:r>
        <w:rPr>
          <w:rFonts w:ascii="Arial" w:hAnsi="Arial" w:cs="Arial"/>
          <w:sz w:val="20"/>
          <w:szCs w:val="20"/>
        </w:rPr>
        <w:tab/>
        <w:t>#VL_FICHA</w:t>
      </w:r>
    </w:p>
    <w:p w14:paraId="76ED1088" w14:textId="77777777" w:rsidR="005F03F2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</w:p>
    <w:p w14:paraId="7FA03534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22969">
        <w:rPr>
          <w:rFonts w:ascii="Arial" w:hAnsi="Arial" w:cs="Arial"/>
          <w:sz w:val="20"/>
          <w:szCs w:val="20"/>
        </w:rPr>
        <w:t xml:space="preserve">4.2 - A dotação relativa aos exercícios financeiros subsequentes será indicada após aprovação da </w:t>
      </w:r>
      <w:r>
        <w:rPr>
          <w:rFonts w:ascii="Arial" w:hAnsi="Arial" w:cs="Arial"/>
          <w:sz w:val="20"/>
          <w:szCs w:val="20"/>
        </w:rPr>
        <w:t>Lei</w:t>
      </w:r>
      <w:r w:rsidRPr="00A22969">
        <w:rPr>
          <w:rFonts w:ascii="Arial" w:hAnsi="Arial" w:cs="Arial"/>
          <w:sz w:val="20"/>
          <w:szCs w:val="20"/>
        </w:rPr>
        <w:t xml:space="preserve"> Orçamentária respectiva e liberação dos créditos correspo</w:t>
      </w:r>
      <w:r>
        <w:rPr>
          <w:rFonts w:ascii="Arial" w:hAnsi="Arial" w:cs="Arial"/>
          <w:sz w:val="20"/>
          <w:szCs w:val="20"/>
        </w:rPr>
        <w:t>ndentes, mediante apostilamento.</w:t>
      </w:r>
    </w:p>
    <w:p w14:paraId="4025F936" w14:textId="77777777" w:rsidR="005F03F2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</w:p>
    <w:p w14:paraId="0BD6670F" w14:textId="77777777" w:rsidR="005F03F2" w:rsidRPr="007B5BA5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5 -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QUINTA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DO REAJUSTE DO PREÇO </w:t>
      </w:r>
    </w:p>
    <w:p w14:paraId="3B3C6724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74DAEDD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.1 O contrato será reajustado, observado o interregno mínimo de um ano, a contar da data-base do orçamento estimado.</w:t>
      </w:r>
    </w:p>
    <w:p w14:paraId="1A3A2583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43BDC22B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.1.</w:t>
      </w:r>
      <w:r>
        <w:rPr>
          <w:rFonts w:ascii="Arial" w:hAnsi="Arial" w:cs="Arial"/>
          <w:sz w:val="20"/>
          <w:szCs w:val="20"/>
        </w:rPr>
        <w:t>1</w:t>
      </w:r>
      <w:r w:rsidRPr="007B5BA5">
        <w:rPr>
          <w:rFonts w:ascii="Arial" w:hAnsi="Arial" w:cs="Arial"/>
          <w:sz w:val="20"/>
          <w:szCs w:val="20"/>
        </w:rPr>
        <w:t xml:space="preserve">. Nos reajustes subsequentes ao primeiro, o interregno mínimo de um ano será contado a partir dos efeitos financeiros do último reajuste. </w:t>
      </w:r>
    </w:p>
    <w:p w14:paraId="61CED292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6711AE8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.2. O valor do contrato será reajustado pelo IPCA, obedecendo-se a metodologia de cálculo adequada para sua atualização.</w:t>
      </w:r>
    </w:p>
    <w:p w14:paraId="4C221763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2E81A63" w14:textId="77777777" w:rsidR="005F03F2" w:rsidRPr="007B5BA5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SEXTA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REEQUILÍBRIO ECONÔMICO-FINANCEIRO </w:t>
      </w:r>
    </w:p>
    <w:p w14:paraId="2D49379C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6CE727DF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 xml:space="preserve">.1 Caso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CONTRATADA</w:t>
      </w:r>
      <w:r w:rsidRPr="007B5BA5">
        <w:rPr>
          <w:rFonts w:ascii="Arial" w:hAnsi="Arial" w:cs="Arial"/>
          <w:sz w:val="20"/>
          <w:szCs w:val="20"/>
        </w:rPr>
        <w:t xml:space="preserve"> p</w:t>
      </w:r>
      <w:r>
        <w:rPr>
          <w:rFonts w:ascii="Arial" w:hAnsi="Arial" w:cs="Arial"/>
          <w:sz w:val="20"/>
          <w:szCs w:val="20"/>
        </w:rPr>
        <w:t>lei</w:t>
      </w:r>
      <w:r w:rsidRPr="007B5BA5">
        <w:rPr>
          <w:rFonts w:ascii="Arial" w:hAnsi="Arial" w:cs="Arial"/>
          <w:sz w:val="20"/>
          <w:szCs w:val="20"/>
        </w:rPr>
        <w:t xml:space="preserve">teie o reequilíbrio econômico-financeiro do contrato, fica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CONTRATANTE</w:t>
      </w:r>
      <w:r w:rsidRPr="007B5BA5">
        <w:rPr>
          <w:rFonts w:ascii="Arial" w:hAnsi="Arial" w:cs="Arial"/>
          <w:sz w:val="20"/>
          <w:szCs w:val="20"/>
        </w:rPr>
        <w:t xml:space="preserve"> obrigad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a responder em até 30 (trinta) dias da data do requerimento.</w:t>
      </w:r>
    </w:p>
    <w:p w14:paraId="7AF18BCC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F8CFFA2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 xml:space="preserve">.1.1. O não cumprimento do prazo constante no item </w:t>
      </w: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.1 não implica em deferimento do pedido por parte 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</w:p>
    <w:p w14:paraId="7F379A54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328765D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.2 Todos os documentos necessários à apreciação do pedido deverão ser apresentados juntamente com o requerimento.</w:t>
      </w:r>
    </w:p>
    <w:p w14:paraId="12518C5A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D8225DF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.3. O pedido de restabelecimento do equilíbrio econômico-financeiro deverá ser formulado durante a vigência do contrato.</w:t>
      </w:r>
    </w:p>
    <w:p w14:paraId="64F3B94C" w14:textId="77777777" w:rsidR="005F03F2" w:rsidRPr="007B5BA5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51877EA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7 -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SÉTIMA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DA FORMA DE PAGAMENTO</w:t>
      </w:r>
    </w:p>
    <w:p w14:paraId="46BD4E02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7668242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1808BC">
        <w:rPr>
          <w:rFonts w:ascii="Arial" w:hAnsi="Arial" w:cs="Arial"/>
          <w:sz w:val="20"/>
          <w:szCs w:val="20"/>
        </w:rPr>
        <w:t>.1 - O pagamento de cada parcela será feito mediant</w:t>
      </w:r>
      <w:r>
        <w:rPr>
          <w:rFonts w:ascii="Arial" w:hAnsi="Arial" w:cs="Arial"/>
          <w:sz w:val="20"/>
          <w:szCs w:val="20"/>
        </w:rPr>
        <w:t>e a apresentação da Nota Fiscal</w:t>
      </w:r>
      <w:r w:rsidRPr="001808BC">
        <w:rPr>
          <w:rFonts w:ascii="Arial" w:hAnsi="Arial" w:cs="Arial"/>
          <w:sz w:val="20"/>
          <w:szCs w:val="20"/>
        </w:rPr>
        <w:t xml:space="preserve"> correspondente ao fornecimento do objeto, devidamente atestada pelo setor responsável, de acordo com o objeto recebido, até o 10º dia útil do mês subsequente ao fornecimento</w:t>
      </w:r>
      <w:r>
        <w:rPr>
          <w:rFonts w:ascii="Arial" w:hAnsi="Arial" w:cs="Arial"/>
          <w:sz w:val="20"/>
          <w:szCs w:val="20"/>
        </w:rPr>
        <w:t>.</w:t>
      </w:r>
    </w:p>
    <w:p w14:paraId="3159D76A" w14:textId="77777777" w:rsidR="005F03F2" w:rsidRPr="00A2296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7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2</w:t>
      </w:r>
      <w:r w:rsidRPr="00A22969">
        <w:rPr>
          <w:sz w:val="20"/>
          <w:szCs w:val="20"/>
        </w:rPr>
        <w:t xml:space="preserve"> - O pagamento será via Ordem Bancária, creditado na instituição bancária e</w:t>
      </w:r>
      <w:r>
        <w:rPr>
          <w:sz w:val="20"/>
          <w:szCs w:val="20"/>
        </w:rPr>
        <w:t>lei</w:t>
      </w:r>
      <w:r w:rsidRPr="00A22969">
        <w:rPr>
          <w:sz w:val="20"/>
          <w:szCs w:val="20"/>
        </w:rPr>
        <w:t>ta pela</w:t>
      </w:r>
      <w:r w:rsidRPr="00A22969">
        <w:rPr>
          <w:color w:val="auto"/>
          <w:sz w:val="20"/>
          <w:szCs w:val="20"/>
        </w:rPr>
        <w:t xml:space="preserve"> </w:t>
      </w:r>
      <w:r w:rsidRPr="00A22969">
        <w:rPr>
          <w:b/>
          <w:bCs/>
          <w:color w:val="auto"/>
          <w:sz w:val="20"/>
          <w:szCs w:val="20"/>
        </w:rPr>
        <w:t>CONTRATADA</w:t>
      </w:r>
      <w:r w:rsidRPr="00A22969">
        <w:rPr>
          <w:color w:val="auto"/>
          <w:sz w:val="20"/>
          <w:szCs w:val="20"/>
        </w:rPr>
        <w:t>, que deverá indicar na Nota Fiscal o banco, nº</w:t>
      </w:r>
      <w:r>
        <w:rPr>
          <w:color w:val="auto"/>
          <w:sz w:val="20"/>
          <w:szCs w:val="20"/>
        </w:rPr>
        <w:t>.</w:t>
      </w:r>
      <w:r w:rsidRPr="00A22969">
        <w:rPr>
          <w:color w:val="auto"/>
          <w:sz w:val="20"/>
          <w:szCs w:val="20"/>
        </w:rPr>
        <w:t xml:space="preserve"> da Conta Corrente e Agência com a qual opera.</w:t>
      </w:r>
    </w:p>
    <w:p w14:paraId="5EA9C1D7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17E481F" w14:textId="77777777" w:rsidR="005F03F2" w:rsidRPr="00A2296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A22969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>3</w:t>
      </w:r>
      <w:r w:rsidRPr="00A22969">
        <w:rPr>
          <w:color w:val="auto"/>
          <w:sz w:val="20"/>
          <w:szCs w:val="20"/>
        </w:rPr>
        <w:t xml:space="preserve"> - A </w:t>
      </w:r>
      <w:r w:rsidRPr="00A22969">
        <w:rPr>
          <w:b/>
          <w:bCs/>
          <w:color w:val="auto"/>
          <w:sz w:val="20"/>
          <w:szCs w:val="20"/>
        </w:rPr>
        <w:t xml:space="preserve">CONTRATANTE </w:t>
      </w:r>
      <w:r w:rsidRPr="00A22969">
        <w:rPr>
          <w:color w:val="auto"/>
          <w:sz w:val="20"/>
          <w:szCs w:val="20"/>
        </w:rPr>
        <w:t>não efetuará pagamento por meio de títulos de cobrança bancária.</w:t>
      </w:r>
    </w:p>
    <w:p w14:paraId="54A1A022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7890E25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7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>4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 xml:space="preserve"> - No caso de atraso de pagamento os valores devidos ao contratado serão atualizados monetariamente entre o termo final do prazo de pagamento até a data de sua efetiva realização, mediante aplicação do índice “</w:t>
      </w:r>
      <w:r w:rsidRPr="00A22969">
        <w:rPr>
          <w:rFonts w:ascii="Arial" w:hAnsi="Arial" w:cs="Arial"/>
          <w:i/>
          <w:iCs/>
          <w:sz w:val="20"/>
          <w:szCs w:val="20"/>
        </w:rPr>
        <w:t>pro rata tempore</w:t>
      </w:r>
      <w:r w:rsidRPr="00A22969">
        <w:rPr>
          <w:rFonts w:ascii="Arial" w:hAnsi="Arial" w:cs="Arial"/>
          <w:sz w:val="20"/>
          <w:szCs w:val="20"/>
        </w:rPr>
        <w:t>” do INPC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FF07A75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796AC4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7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5</w:t>
      </w:r>
      <w:r w:rsidRPr="00A22969">
        <w:rPr>
          <w:sz w:val="20"/>
          <w:szCs w:val="20"/>
        </w:rPr>
        <w:t xml:space="preserve"> - </w:t>
      </w:r>
      <w:r w:rsidRPr="00A22969">
        <w:rPr>
          <w:color w:val="auto"/>
          <w:sz w:val="20"/>
          <w:szCs w:val="20"/>
        </w:rPr>
        <w:t xml:space="preserve">Nenhum pagamento será efetuado à </w:t>
      </w:r>
      <w:r w:rsidRPr="00A22969">
        <w:rPr>
          <w:b/>
          <w:bCs/>
          <w:color w:val="auto"/>
          <w:sz w:val="20"/>
          <w:szCs w:val="20"/>
        </w:rPr>
        <w:t xml:space="preserve">CONTRATADA </w:t>
      </w:r>
      <w:r w:rsidRPr="00A22969">
        <w:rPr>
          <w:color w:val="auto"/>
          <w:sz w:val="20"/>
          <w:szCs w:val="20"/>
        </w:rPr>
        <w:t>enquanto pendente de liquidação, qualquer obrigação que lhe for imposta, em virtude de penalidade ou inadimplência, sem que isso gere direito ao p</w:t>
      </w:r>
      <w:r>
        <w:rPr>
          <w:color w:val="auto"/>
          <w:sz w:val="20"/>
          <w:szCs w:val="20"/>
        </w:rPr>
        <w:t>lei</w:t>
      </w:r>
      <w:r w:rsidRPr="00A22969">
        <w:rPr>
          <w:color w:val="auto"/>
          <w:sz w:val="20"/>
          <w:szCs w:val="20"/>
        </w:rPr>
        <w:t>to de reajustamento de preços ou correção monetária (quando for o caso)</w:t>
      </w:r>
      <w:r>
        <w:rPr>
          <w:color w:val="auto"/>
          <w:sz w:val="20"/>
          <w:szCs w:val="20"/>
        </w:rPr>
        <w:t>.</w:t>
      </w:r>
    </w:p>
    <w:p w14:paraId="3A5AF39C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E4071C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1808BC">
        <w:rPr>
          <w:color w:val="auto"/>
          <w:sz w:val="20"/>
          <w:szCs w:val="20"/>
        </w:rPr>
        <w:t xml:space="preserve">.6 - Qualquer erro ou omissão ocorrido na documentação fiscal será motivo de correção por parte da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 xml:space="preserve">e haverá, em decorrência, suspensão do prazo de pagamento até que o problema seja definitivamente sanado; </w:t>
      </w:r>
    </w:p>
    <w:p w14:paraId="1959AB6C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01216B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1808BC">
        <w:rPr>
          <w:color w:val="auto"/>
          <w:sz w:val="20"/>
          <w:szCs w:val="20"/>
        </w:rPr>
        <w:t xml:space="preserve">.7 - No ato do pagamento a ser efetuado pela </w:t>
      </w:r>
      <w:r w:rsidRPr="001808BC">
        <w:rPr>
          <w:b/>
          <w:color w:val="auto"/>
          <w:sz w:val="20"/>
          <w:szCs w:val="20"/>
        </w:rPr>
        <w:t>CONTRATANTE</w:t>
      </w:r>
      <w:r w:rsidRPr="001808BC">
        <w:rPr>
          <w:color w:val="auto"/>
          <w:sz w:val="20"/>
          <w:szCs w:val="20"/>
        </w:rPr>
        <w:t xml:space="preserve">, 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>deverá comprovar sua regularidade fiscal, conforme descritas abaixo:</w:t>
      </w:r>
    </w:p>
    <w:p w14:paraId="70FD509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1091429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de Regularidade de Situação – CRS perante o gestor do FGTS;</w:t>
      </w:r>
    </w:p>
    <w:p w14:paraId="14572D02" w14:textId="77777777" w:rsidR="005F03F2" w:rsidRPr="00F830B6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r w:rsidRPr="00F830B6">
        <w:rPr>
          <w:sz w:val="20"/>
          <w:szCs w:val="20"/>
        </w:rPr>
        <w:t xml:space="preserve">Prova de Regularidade relativa aos Tributos Federais e à Dívida Ativa da União, expedidas pela Receita Federal através do endereço </w:t>
      </w:r>
      <w:r w:rsidRPr="00F830B6">
        <w:rPr>
          <w:sz w:val="20"/>
          <w:szCs w:val="20"/>
          <w:u w:val="single"/>
        </w:rPr>
        <w:t>www.receita.fazenda.gov.br/Grupo2/Certidoes.htm</w:t>
      </w:r>
      <w:r w:rsidRPr="00F830B6">
        <w:rPr>
          <w:sz w:val="20"/>
          <w:szCs w:val="20"/>
        </w:rPr>
        <w:t xml:space="preserve">, com base na Portaria Conjunta RFB/PGFN </w:t>
      </w:r>
      <w:r>
        <w:rPr>
          <w:sz w:val="20"/>
          <w:szCs w:val="20"/>
        </w:rPr>
        <w:t>nº.</w:t>
      </w:r>
      <w:r w:rsidRPr="00F830B6">
        <w:rPr>
          <w:rStyle w:val="apple-converted-space"/>
          <w:sz w:val="20"/>
          <w:szCs w:val="20"/>
        </w:rPr>
        <w:t> </w:t>
      </w:r>
      <w:r w:rsidRPr="00F830B6">
        <w:rPr>
          <w:sz w:val="20"/>
          <w:szCs w:val="20"/>
        </w:rPr>
        <w:t xml:space="preserve">1.751, de </w:t>
      </w:r>
      <w:smartTag w:uri="urn:schemas-microsoft-com:office:smarttags" w:element="date">
        <w:smartTagPr>
          <w:attr w:name="ls" w:val="trans"/>
          <w:attr w:name="Month" w:val="10"/>
          <w:attr w:name="Day" w:val="02"/>
          <w:attr w:name="Year" w:val="2014"/>
        </w:smartTagPr>
        <w:r w:rsidRPr="00F830B6">
          <w:rPr>
            <w:sz w:val="20"/>
            <w:szCs w:val="20"/>
          </w:rPr>
          <w:t>02/10/2014</w:t>
        </w:r>
      </w:smartTag>
      <w:r w:rsidRPr="00F830B6">
        <w:rPr>
          <w:sz w:val="20"/>
          <w:szCs w:val="20"/>
        </w:rPr>
        <w:t>;</w:t>
      </w:r>
    </w:p>
    <w:p w14:paraId="6F665D78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Estaduais, expedida pela Secretaria da Fazenda Estadual;</w:t>
      </w:r>
    </w:p>
    <w:p w14:paraId="451CCA31" w14:textId="77777777" w:rsidR="005F03F2" w:rsidRPr="00F830B6" w:rsidRDefault="005F03F2" w:rsidP="005F03F2">
      <w:pPr>
        <w:pStyle w:val="PargrafodaLista"/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Trabalhistas, expedida pelo Superior Tribunal do Trabalho;</w:t>
      </w:r>
    </w:p>
    <w:p w14:paraId="7C858E8B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Municipais.</w:t>
      </w:r>
    </w:p>
    <w:p w14:paraId="2ABA550C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95D6C39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F830B6">
        <w:rPr>
          <w:rFonts w:ascii="Arial" w:hAnsi="Arial" w:cs="Arial"/>
          <w:b/>
          <w:sz w:val="20"/>
          <w:szCs w:val="20"/>
          <w:u w:val="single"/>
        </w:rPr>
        <w:t>Parágrafo Único</w:t>
      </w:r>
      <w:r w:rsidRPr="00F830B6">
        <w:rPr>
          <w:rFonts w:ascii="Arial" w:hAnsi="Arial" w:cs="Arial"/>
          <w:bCs/>
          <w:sz w:val="20"/>
          <w:szCs w:val="20"/>
        </w:rPr>
        <w:t>:</w:t>
      </w:r>
      <w:r w:rsidRPr="001808BC">
        <w:rPr>
          <w:rFonts w:ascii="Arial" w:hAnsi="Arial" w:cs="Arial"/>
          <w:sz w:val="20"/>
          <w:szCs w:val="20"/>
        </w:rPr>
        <w:t xml:space="preserve"> Tal comprovação será objeto de confirmação “</w:t>
      </w:r>
      <w:r w:rsidRPr="001808BC">
        <w:rPr>
          <w:rFonts w:ascii="Arial" w:hAnsi="Arial" w:cs="Arial"/>
          <w:b/>
          <w:sz w:val="20"/>
          <w:szCs w:val="20"/>
        </w:rPr>
        <w:t>ON-LINE</w:t>
      </w:r>
      <w:r w:rsidRPr="001808BC">
        <w:rPr>
          <w:rFonts w:ascii="Arial" w:hAnsi="Arial" w:cs="Arial"/>
          <w:sz w:val="20"/>
          <w:szCs w:val="20"/>
        </w:rPr>
        <w:t>”, via terminal, sendo suspenso o pagamento caso esteja irregular no referido sistema;</w:t>
      </w:r>
    </w:p>
    <w:p w14:paraId="200DAFC2" w14:textId="77777777" w:rsidR="005F03F2" w:rsidRPr="001808BC" w:rsidRDefault="005F03F2" w:rsidP="005F03F2">
      <w:pPr>
        <w:autoSpaceDE w:val="0"/>
        <w:autoSpaceDN w:val="0"/>
        <w:adjustRightInd w:val="0"/>
        <w:ind w:firstLine="709"/>
        <w:rPr>
          <w:rFonts w:ascii="Arial" w:hAnsi="Arial" w:cs="Arial"/>
          <w:b/>
          <w:bCs/>
          <w:sz w:val="20"/>
          <w:szCs w:val="20"/>
        </w:rPr>
      </w:pPr>
    </w:p>
    <w:p w14:paraId="481C724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8 -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OITAVA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OBRIGAÇÕES DA CONTRATADA</w:t>
      </w:r>
      <w:r w:rsidRPr="001808BC">
        <w:rPr>
          <w:color w:val="auto"/>
          <w:sz w:val="20"/>
          <w:szCs w:val="20"/>
        </w:rPr>
        <w:t xml:space="preserve"> </w:t>
      </w:r>
    </w:p>
    <w:p w14:paraId="0658EE9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CC65780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1 - Entregar o objeto pactuado, de conformidade com os parâmetros delineados em propostas apresentadas e aos rigores previsíveis em normas de regência.</w:t>
      </w:r>
    </w:p>
    <w:p w14:paraId="00177CE8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201F74A0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2 - Cumprir as obrigações assumidas e garantir a boa qualidade do objeto.</w:t>
      </w:r>
    </w:p>
    <w:p w14:paraId="71C9D545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6707B9EA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 xml:space="preserve">3 - Observar com rigor a pontualidade e assiduidade no fornecimento, objeto deste Contrato, </w:t>
      </w:r>
      <w:r w:rsidRPr="001808BC">
        <w:rPr>
          <w:bCs/>
          <w:color w:val="auto"/>
          <w:sz w:val="20"/>
          <w:szCs w:val="20"/>
        </w:rPr>
        <w:t xml:space="preserve">ficando sujeito à multa </w:t>
      </w:r>
      <w:r w:rsidRPr="001808BC">
        <w:rPr>
          <w:color w:val="auto"/>
          <w:sz w:val="20"/>
          <w:szCs w:val="20"/>
        </w:rPr>
        <w:t xml:space="preserve">de acordo com as normas estabelecidas no mesmo, </w:t>
      </w:r>
      <w:r w:rsidRPr="001808BC">
        <w:rPr>
          <w:bCs/>
          <w:color w:val="auto"/>
          <w:sz w:val="20"/>
          <w:szCs w:val="20"/>
        </w:rPr>
        <w:t>em caso de descumprimento</w:t>
      </w:r>
      <w:r w:rsidRPr="001808BC">
        <w:rPr>
          <w:color w:val="auto"/>
          <w:sz w:val="20"/>
          <w:szCs w:val="20"/>
        </w:rPr>
        <w:t xml:space="preserve">. </w:t>
      </w:r>
    </w:p>
    <w:p w14:paraId="2E743DF8" w14:textId="77777777" w:rsidR="005F03F2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C7A2584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 xml:space="preserve">4 - Responsabilizar-se por danos causados diretamente 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ou a terceiros, decorrentes de sua culpa ou dolo na execução deste contrato, ou por seu empregado ou preposto, não excluindo ou reduzindo essa responsabilidade à fiscalização ou o acompanhamento pel</w:t>
      </w:r>
      <w:r>
        <w:rPr>
          <w:rFonts w:ascii="Arial" w:hAnsi="Arial" w:cs="Arial"/>
          <w:sz w:val="20"/>
          <w:szCs w:val="20"/>
        </w:rPr>
        <w:t>a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34FE0B4D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104545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 xml:space="preserve">5 </w:t>
      </w:r>
      <w:r>
        <w:rPr>
          <w:color w:val="auto"/>
          <w:sz w:val="20"/>
          <w:szCs w:val="20"/>
        </w:rPr>
        <w:t>– Aceitar</w:t>
      </w:r>
      <w:r w:rsidRPr="00976118">
        <w:rPr>
          <w:color w:val="auto"/>
          <w:sz w:val="20"/>
          <w:szCs w:val="20"/>
        </w:rPr>
        <w:t>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976118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976118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976118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976118">
        <w:rPr>
          <w:color w:val="auto"/>
          <w:sz w:val="20"/>
          <w:szCs w:val="20"/>
        </w:rPr>
        <w:t xml:space="preserve"> 14.133/21)</w:t>
      </w:r>
      <w:r w:rsidRPr="001808BC">
        <w:rPr>
          <w:color w:val="auto"/>
          <w:sz w:val="20"/>
          <w:szCs w:val="20"/>
        </w:rPr>
        <w:t xml:space="preserve">. </w:t>
      </w:r>
    </w:p>
    <w:p w14:paraId="6E24D031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553DD4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6 - Responsabilizar por todas as despesas com mão de obra, auxílio alimentação ou refeição, vales-transportes e quaisquer outras vantagens pagas aos empregados, uniformes, prêmios de seguro, taxas, inclusive de administração, emolumentos e quaisquer despesas operacionais, bem como todos os encargos trabalhistas, previdenciários, fiscais, comerciais, despesas e obrigações financeiras de qualquer natureza e outras despesas, diretas e indiretas, enfim, todos os componentes de custo para os fornecimentos, inclusive lucro, necessários à perfeita execução do objeto da licitação.</w:t>
      </w:r>
    </w:p>
    <w:p w14:paraId="4D5D3287" w14:textId="77777777" w:rsidR="005F03F2" w:rsidRPr="001808BC" w:rsidRDefault="005F03F2" w:rsidP="005F03F2">
      <w:pPr>
        <w:tabs>
          <w:tab w:val="left" w:pos="426"/>
        </w:tabs>
        <w:jc w:val="both"/>
        <w:rPr>
          <w:rFonts w:ascii="Arial" w:hAnsi="Arial" w:cs="Arial"/>
          <w:b/>
          <w:sz w:val="20"/>
          <w:szCs w:val="20"/>
        </w:rPr>
      </w:pPr>
    </w:p>
    <w:p w14:paraId="0B684C4C" w14:textId="77777777" w:rsidR="005F03F2" w:rsidRPr="001808BC" w:rsidRDefault="005F03F2" w:rsidP="005F03F2">
      <w:pPr>
        <w:tabs>
          <w:tab w:val="left" w:pos="426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7 - Não transferir a outrem, no todo ou em parte, o objeto do presente Contrato, sem prévia anuência d</w:t>
      </w:r>
      <w:r>
        <w:rPr>
          <w:rFonts w:ascii="Arial" w:hAnsi="Arial" w:cs="Arial"/>
          <w:sz w:val="20"/>
          <w:szCs w:val="20"/>
        </w:rPr>
        <w:t>a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3B43BEA0" w14:textId="77777777" w:rsidR="005F03F2" w:rsidRPr="001808BC" w:rsidRDefault="005F03F2" w:rsidP="005F03F2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30F4D0C0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8 - Responsabilizar-se integralmente por prejuízos decorrentes de atrasos na entrega, e ainda, por erros seus ou de terceiros na execução do contrato.</w:t>
      </w:r>
    </w:p>
    <w:p w14:paraId="3AF91A4F" w14:textId="77777777" w:rsidR="005F03F2" w:rsidRPr="001808BC" w:rsidRDefault="005F03F2" w:rsidP="005F03F2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01732A43" w14:textId="77777777" w:rsidR="005F03F2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 xml:space="preserve">9 - Comunicar a 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CONTRATANTE </w:t>
      </w:r>
      <w:r w:rsidRPr="001808BC">
        <w:rPr>
          <w:rFonts w:ascii="Arial" w:hAnsi="Arial" w:cs="Arial"/>
          <w:sz w:val="20"/>
          <w:szCs w:val="20"/>
        </w:rPr>
        <w:t>quando verificar condições inadequadas para execução do contrato ou a iminência de fatos possam prejudicar a sua execução;</w:t>
      </w:r>
    </w:p>
    <w:p w14:paraId="3A28EC7C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F0527F7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8.</w:t>
      </w:r>
      <w:r w:rsidRPr="001808B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0</w:t>
      </w:r>
      <w:r w:rsidRPr="001808BC">
        <w:rPr>
          <w:rFonts w:ascii="Arial" w:hAnsi="Arial" w:cs="Arial"/>
          <w:sz w:val="20"/>
          <w:szCs w:val="20"/>
        </w:rPr>
        <w:t xml:space="preserve"> - Prover todos os meios necessários à garantia da plena operacionalidade da execução contratual, inclusive considerados os casos de greve ou paralisação de qualquer natureza; </w:t>
      </w:r>
    </w:p>
    <w:p w14:paraId="13DB08A6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4E77A95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1808BC">
        <w:rPr>
          <w:rFonts w:ascii="Arial" w:hAnsi="Arial" w:cs="Arial"/>
          <w:sz w:val="20"/>
          <w:szCs w:val="20"/>
        </w:rPr>
        <w:t xml:space="preserve"> - Comunicar imediatamente a </w:t>
      </w:r>
      <w:r w:rsidRPr="001808BC"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qualquer alteração ocorrida no endereço, conta bancária e outras julgáveis necessárias para recebimento de correspondência;</w:t>
      </w:r>
    </w:p>
    <w:p w14:paraId="4F567B66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3C8C6A8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2</w:t>
      </w:r>
      <w:r w:rsidRPr="001808BC">
        <w:rPr>
          <w:color w:val="auto"/>
          <w:sz w:val="20"/>
          <w:szCs w:val="20"/>
        </w:rPr>
        <w:t xml:space="preserve"> - Manter, durante a vigência deste Contrato, todas as condições de habilitação e qualificação exigidas no Edital</w:t>
      </w:r>
      <w:r>
        <w:rPr>
          <w:color w:val="auto"/>
          <w:sz w:val="20"/>
          <w:szCs w:val="20"/>
        </w:rPr>
        <w:t xml:space="preserve">, </w:t>
      </w:r>
      <w:r w:rsidRPr="00CF67BB">
        <w:rPr>
          <w:color w:val="auto"/>
          <w:sz w:val="20"/>
          <w:szCs w:val="20"/>
        </w:rPr>
        <w:t xml:space="preserve">devendo comunicar a </w:t>
      </w:r>
      <w:r w:rsidRPr="00CF67BB">
        <w:rPr>
          <w:b/>
          <w:color w:val="auto"/>
          <w:sz w:val="20"/>
          <w:szCs w:val="20"/>
        </w:rPr>
        <w:t>CONTRATANTE</w:t>
      </w:r>
      <w:r w:rsidRPr="00CF67BB">
        <w:rPr>
          <w:color w:val="auto"/>
          <w:sz w:val="20"/>
          <w:szCs w:val="20"/>
        </w:rPr>
        <w:t xml:space="preserve"> a superveniência de fato impeditivo da manutenção dessas condições</w:t>
      </w:r>
      <w:r w:rsidRPr="001808BC">
        <w:rPr>
          <w:color w:val="auto"/>
          <w:sz w:val="20"/>
          <w:szCs w:val="20"/>
        </w:rPr>
        <w:t>.</w:t>
      </w:r>
    </w:p>
    <w:p w14:paraId="0879E344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</w:p>
    <w:p w14:paraId="47105F1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9 -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NONA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1808BC">
        <w:rPr>
          <w:b/>
          <w:color w:val="auto"/>
          <w:sz w:val="20"/>
          <w:szCs w:val="20"/>
        </w:rPr>
        <w:t>– OBRIGAÇÕES DO CONTRATANTE</w:t>
      </w:r>
      <w:r w:rsidRPr="001808BC">
        <w:rPr>
          <w:color w:val="auto"/>
          <w:sz w:val="20"/>
          <w:szCs w:val="20"/>
        </w:rPr>
        <w:t xml:space="preserve"> </w:t>
      </w:r>
    </w:p>
    <w:p w14:paraId="5A1C3EA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89C9C4F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.1 - Cumprir pontualmente com todas as obrigações financeiras para com a </w:t>
      </w:r>
      <w:r w:rsidRPr="001808BC">
        <w:rPr>
          <w:b/>
          <w:bCs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 xml:space="preserve">; </w:t>
      </w:r>
    </w:p>
    <w:p w14:paraId="7B253E0A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ECA0070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.2 - Prestar à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 xml:space="preserve">todas as informações e os esclarecimentos necessários para a realização do objeto contratual; </w:t>
      </w:r>
    </w:p>
    <w:p w14:paraId="067FBDCE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DA137A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.3 - </w:t>
      </w:r>
      <w:r w:rsidRPr="00CF33AD">
        <w:rPr>
          <w:color w:val="auto"/>
          <w:sz w:val="20"/>
          <w:szCs w:val="20"/>
        </w:rPr>
        <w:t>Exercer o acompanhamento e a fiscalização do contrato, por servidores designados para esse fim, anotando em registro próprio as falhas detectadas, indicando dia, mês e ano, bem como o nome dos empregados eventualmente envolvidos, e encaminhando os apontamentos à autoridade competente para as providências cabíveis</w:t>
      </w:r>
      <w:r w:rsidRPr="001808BC">
        <w:rPr>
          <w:color w:val="auto"/>
          <w:sz w:val="20"/>
          <w:szCs w:val="20"/>
        </w:rPr>
        <w:t xml:space="preserve">; </w:t>
      </w:r>
    </w:p>
    <w:p w14:paraId="5CE06412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76BEA1F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.4 - Rejeitar, no todo ou em parte, o material adquirido em desacordo com as especificações, notificando </w:t>
      </w:r>
      <w:r>
        <w:rPr>
          <w:color w:val="auto"/>
          <w:sz w:val="20"/>
          <w:szCs w:val="20"/>
        </w:rPr>
        <w:t xml:space="preserve">por escrito via </w:t>
      </w:r>
      <w:r w:rsidRPr="002A6277">
        <w:rPr>
          <w:b/>
          <w:color w:val="auto"/>
          <w:sz w:val="20"/>
          <w:szCs w:val="20"/>
        </w:rPr>
        <w:t>Termo de Recusa</w:t>
      </w:r>
      <w:r w:rsidRPr="001808BC">
        <w:rPr>
          <w:color w:val="auto"/>
          <w:sz w:val="20"/>
          <w:szCs w:val="20"/>
        </w:rPr>
        <w:t xml:space="preserve">, a ocorrência de eventuais imperfeições no curso dos fornecimentos dos mesmos, fixando prazo para a sua execução, com ônus total à </w:t>
      </w:r>
      <w:r w:rsidRPr="001808BC">
        <w:rPr>
          <w:b/>
          <w:bCs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 xml:space="preserve">; </w:t>
      </w:r>
    </w:p>
    <w:p w14:paraId="72016A18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B501BD2" w14:textId="77777777" w:rsidR="005F03F2" w:rsidRPr="00CF33AD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CF33A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5</w:t>
      </w:r>
      <w:r w:rsidRPr="00CF33AD">
        <w:rPr>
          <w:rFonts w:ascii="Arial" w:hAnsi="Arial" w:cs="Arial"/>
          <w:sz w:val="20"/>
          <w:szCs w:val="20"/>
        </w:rPr>
        <w:t xml:space="preserve"> - Aplicar, garantidos a ampla defesa e o contraditório, as penalidades decorrentes do descumprimento das obrigações contratuais em relação às suas próprias contratações, informando as ocorrências ao órgão gerenciador</w:t>
      </w:r>
    </w:p>
    <w:p w14:paraId="0B481FEF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8FDC2BA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6</w:t>
      </w:r>
      <w:r w:rsidRPr="001808BC">
        <w:rPr>
          <w:rFonts w:ascii="Arial" w:hAnsi="Arial" w:cs="Arial"/>
          <w:sz w:val="20"/>
          <w:szCs w:val="20"/>
        </w:rPr>
        <w:t xml:space="preserve"> - Permitir o acesso do representante ou empregado da </w:t>
      </w:r>
      <w:r w:rsidRPr="00CF33AD">
        <w:rPr>
          <w:rFonts w:ascii="Arial" w:hAnsi="Arial" w:cs="Arial"/>
          <w:b/>
          <w:bCs/>
          <w:sz w:val="20"/>
          <w:szCs w:val="20"/>
        </w:rPr>
        <w:t>CONTRATADA</w:t>
      </w:r>
      <w:r w:rsidRPr="001808BC">
        <w:rPr>
          <w:rFonts w:ascii="Arial" w:hAnsi="Arial" w:cs="Arial"/>
          <w:sz w:val="20"/>
          <w:szCs w:val="20"/>
        </w:rPr>
        <w:t xml:space="preserve"> ao local de entrega desde que devidamente identificado.</w:t>
      </w:r>
    </w:p>
    <w:p w14:paraId="6A244E8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DE5A601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10 -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>
        <w:rPr>
          <w:b/>
          <w:color w:val="auto"/>
          <w:sz w:val="20"/>
          <w:szCs w:val="20"/>
        </w:rPr>
        <w:t>– DO RECEBIMENTO DO OBJETO</w:t>
      </w:r>
    </w:p>
    <w:p w14:paraId="3E1E2BBC" w14:textId="77777777" w:rsidR="005F03F2" w:rsidRPr="001808BC" w:rsidRDefault="005F03F2" w:rsidP="005F03F2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2680AE0E" w14:textId="77777777" w:rsidR="005F03F2" w:rsidRDefault="005F03F2" w:rsidP="005F03F2">
      <w:pPr>
        <w:pStyle w:val="Corpodetex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.1 - O recebimento provisório e d</w:t>
      </w:r>
      <w:r>
        <w:rPr>
          <w:rFonts w:ascii="Arial" w:hAnsi="Arial" w:cs="Arial"/>
          <w:sz w:val="20"/>
          <w:szCs w:val="20"/>
        </w:rPr>
        <w:t>efinitivo dar-se-á conforme Artigo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140</w:t>
      </w:r>
      <w:r w:rsidRPr="001808BC">
        <w:rPr>
          <w:rFonts w:ascii="Arial" w:hAnsi="Arial" w:cs="Arial"/>
          <w:sz w:val="20"/>
          <w:szCs w:val="20"/>
        </w:rPr>
        <w:t xml:space="preserve">, inciso II da </w:t>
      </w:r>
      <w:r>
        <w:rPr>
          <w:rFonts w:ascii="Arial" w:hAnsi="Arial" w:cs="Arial"/>
          <w:sz w:val="20"/>
          <w:szCs w:val="20"/>
        </w:rPr>
        <w:t>Lei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Federal nº. 14.133/21, alíneas “a” e “b”</w:t>
      </w:r>
      <w:r w:rsidRPr="001808BC">
        <w:rPr>
          <w:rFonts w:ascii="Arial" w:hAnsi="Arial" w:cs="Arial"/>
          <w:sz w:val="20"/>
          <w:szCs w:val="20"/>
        </w:rPr>
        <w:t>:</w:t>
      </w:r>
    </w:p>
    <w:p w14:paraId="31A21200" w14:textId="77777777" w:rsidR="005F03F2" w:rsidRPr="001808BC" w:rsidRDefault="005F03F2" w:rsidP="005F03F2">
      <w:pPr>
        <w:pStyle w:val="Corpodetexto"/>
        <w:rPr>
          <w:rFonts w:ascii="Arial" w:hAnsi="Arial" w:cs="Arial"/>
          <w:sz w:val="20"/>
          <w:szCs w:val="20"/>
        </w:rPr>
      </w:pPr>
    </w:p>
    <w:p w14:paraId="31994558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a) </w:t>
      </w:r>
      <w:r w:rsidRPr="00C31C68">
        <w:rPr>
          <w:rFonts w:ascii="Arial" w:hAnsi="Arial" w:cs="Arial"/>
          <w:sz w:val="20"/>
          <w:szCs w:val="20"/>
        </w:rPr>
        <w:t>provisoriamente, de forma sumária, pelo responsável por seu acompanhamento e fiscalização, com verificação posterior da conformidade do material com as exigências contratuais</w:t>
      </w:r>
      <w:r w:rsidRPr="001808BC">
        <w:rPr>
          <w:rFonts w:ascii="Arial" w:hAnsi="Arial" w:cs="Arial"/>
          <w:sz w:val="20"/>
          <w:szCs w:val="20"/>
        </w:rPr>
        <w:t>;</w:t>
      </w:r>
    </w:p>
    <w:p w14:paraId="60061569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b) </w:t>
      </w:r>
      <w:r w:rsidRPr="00C31C68">
        <w:rPr>
          <w:rFonts w:ascii="Arial" w:hAnsi="Arial" w:cs="Arial"/>
          <w:sz w:val="20"/>
          <w:szCs w:val="20"/>
        </w:rPr>
        <w:t>definitivamente, por servidor ou comissão designada pela autoridade competente, mediante termo detalhado que comprove o atendimento das exigências contratuais</w:t>
      </w:r>
      <w:r w:rsidRPr="001808BC">
        <w:rPr>
          <w:rFonts w:ascii="Arial" w:hAnsi="Arial" w:cs="Arial"/>
          <w:sz w:val="20"/>
          <w:szCs w:val="20"/>
        </w:rPr>
        <w:t>.</w:t>
      </w:r>
    </w:p>
    <w:p w14:paraId="6470522E" w14:textId="77777777" w:rsidR="005F03F2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40DA446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10.2 - </w:t>
      </w:r>
      <w:r w:rsidRPr="00C31C68">
        <w:rPr>
          <w:rFonts w:ascii="Arial" w:hAnsi="Arial" w:cs="Arial"/>
          <w:sz w:val="20"/>
          <w:szCs w:val="20"/>
        </w:rPr>
        <w:t>O objeto do contrato poderá ser rejeitado, no todo ou em parte, quando estiver em desacordo com o contrato</w:t>
      </w:r>
    </w:p>
    <w:p w14:paraId="5A63EB0B" w14:textId="77777777" w:rsidR="005F03F2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63CE820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.3 -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>Caso sejam insatisfatórias as condições de recebimento, será lavrado Termo de Recusa, no qual se consignarão as desconformidades, devendo o objeto contratual rejeitado ser substituído no prazo de 24 (vinte e quatro) horas, quando serão realizadas novamente as verificações antes referidas.</w:t>
      </w:r>
    </w:p>
    <w:p w14:paraId="45E8CB57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4</w:t>
      </w:r>
      <w:r w:rsidRPr="001808BC">
        <w:rPr>
          <w:rFonts w:ascii="Arial" w:hAnsi="Arial" w:cs="Arial"/>
          <w:sz w:val="20"/>
          <w:szCs w:val="20"/>
        </w:rPr>
        <w:t xml:space="preserve"> - Satisfeitas as exigências anteriores, lavrar-se-á Termo de Recebimento Definitivo, que poderá ser substituído pela atestação no verso da Nota Fiscal, efetuada pelo Fiscal d</w:t>
      </w:r>
      <w:r>
        <w:rPr>
          <w:rFonts w:ascii="Arial" w:hAnsi="Arial" w:cs="Arial"/>
          <w:sz w:val="20"/>
          <w:szCs w:val="20"/>
        </w:rPr>
        <w:t>e</w:t>
      </w:r>
      <w:r w:rsidRPr="001808BC">
        <w:rPr>
          <w:rFonts w:ascii="Arial" w:hAnsi="Arial" w:cs="Arial"/>
          <w:sz w:val="20"/>
          <w:szCs w:val="20"/>
        </w:rPr>
        <w:t xml:space="preserve"> Contrato da </w:t>
      </w:r>
      <w:r w:rsidRPr="00846A37"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 ou pelo Gestor do 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0ECD9EED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0156A72B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</w:t>
      </w:r>
      <w:r w:rsidRPr="001808BC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>5</w:t>
      </w:r>
      <w:r w:rsidRPr="001808BC">
        <w:rPr>
          <w:color w:val="auto"/>
          <w:sz w:val="20"/>
          <w:szCs w:val="20"/>
        </w:rPr>
        <w:t xml:space="preserve"> - As entregas deverão ser realizadas por funcionários da </w:t>
      </w:r>
      <w:r w:rsidRPr="001808BC">
        <w:rPr>
          <w:b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>, devidamente uniformizados, com vestimentas adequadas, conservadas e limpas;</w:t>
      </w:r>
    </w:p>
    <w:p w14:paraId="7457D185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</w:p>
    <w:p w14:paraId="680DBE4C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6</w:t>
      </w:r>
      <w:r w:rsidRPr="001808BC">
        <w:rPr>
          <w:rFonts w:ascii="Arial" w:hAnsi="Arial" w:cs="Arial"/>
          <w:sz w:val="20"/>
          <w:szCs w:val="20"/>
        </w:rPr>
        <w:t xml:space="preserve"> - Os produtos perecíveis deverão ser transportados em carros adequados atendendo à legislação vigente (</w:t>
      </w:r>
      <w:r>
        <w:rPr>
          <w:rFonts w:ascii="Arial" w:hAnsi="Arial" w:cs="Arial"/>
          <w:sz w:val="20"/>
          <w:szCs w:val="20"/>
        </w:rPr>
        <w:t>Lei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1808BC">
        <w:rPr>
          <w:rFonts w:ascii="Arial" w:hAnsi="Arial" w:cs="Arial"/>
          <w:sz w:val="20"/>
          <w:szCs w:val="20"/>
        </w:rPr>
        <w:t>stadual nº</w:t>
      </w:r>
      <w:r>
        <w:rPr>
          <w:rFonts w:ascii="Arial" w:hAnsi="Arial" w:cs="Arial"/>
          <w:sz w:val="20"/>
          <w:szCs w:val="20"/>
        </w:rPr>
        <w:t>.</w:t>
      </w:r>
      <w:r w:rsidRPr="001808BC">
        <w:rPr>
          <w:rFonts w:ascii="Arial" w:hAnsi="Arial" w:cs="Arial"/>
          <w:sz w:val="20"/>
          <w:szCs w:val="20"/>
        </w:rPr>
        <w:t xml:space="preserve"> 16.140/2007, RDC ANVISA 216/2004), com registros de higienização e monitoramento de temperatura periodicamente.</w:t>
      </w:r>
    </w:p>
    <w:p w14:paraId="724A4D09" w14:textId="77777777" w:rsidR="005F03F2" w:rsidRPr="001808BC" w:rsidRDefault="005F03F2" w:rsidP="005F03F2">
      <w:pPr>
        <w:tabs>
          <w:tab w:val="left" w:pos="284"/>
          <w:tab w:val="left" w:pos="709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77A53E6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7</w:t>
      </w:r>
      <w:r w:rsidRPr="001808BC">
        <w:rPr>
          <w:rFonts w:ascii="Arial" w:hAnsi="Arial" w:cs="Arial"/>
          <w:sz w:val="20"/>
          <w:szCs w:val="20"/>
        </w:rPr>
        <w:t xml:space="preserve">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 xml:space="preserve">O objeto deste contrato deverá ser entregue </w:t>
      </w:r>
      <w:r w:rsidRPr="001808BC">
        <w:rPr>
          <w:rFonts w:ascii="Arial" w:hAnsi="Arial" w:cs="Arial"/>
          <w:b/>
          <w:sz w:val="20"/>
          <w:szCs w:val="20"/>
        </w:rPr>
        <w:t>em no máximo 02 (dois) dias corridos</w:t>
      </w:r>
      <w:r w:rsidRPr="001808BC">
        <w:rPr>
          <w:rFonts w:ascii="Arial" w:hAnsi="Arial" w:cs="Arial"/>
          <w:sz w:val="20"/>
          <w:szCs w:val="20"/>
        </w:rPr>
        <w:t xml:space="preserve">, contados a partir do recebimento da </w:t>
      </w:r>
      <w:r w:rsidRPr="00C31C68">
        <w:rPr>
          <w:rFonts w:ascii="Arial" w:hAnsi="Arial" w:cs="Arial"/>
          <w:b/>
          <w:sz w:val="20"/>
          <w:szCs w:val="20"/>
        </w:rPr>
        <w:t>Ordem de Entrega</w:t>
      </w:r>
      <w:r w:rsidRPr="001808BC">
        <w:rPr>
          <w:rFonts w:ascii="Arial" w:hAnsi="Arial" w:cs="Arial"/>
          <w:sz w:val="20"/>
          <w:szCs w:val="20"/>
        </w:rPr>
        <w:t xml:space="preserve">, emitida pela Secretaria de Compras da Contratante, devendo ser confirmado por telefone, </w:t>
      </w:r>
      <w:r>
        <w:rPr>
          <w:rFonts w:ascii="Arial" w:hAnsi="Arial" w:cs="Arial"/>
          <w:sz w:val="20"/>
          <w:szCs w:val="20"/>
        </w:rPr>
        <w:t xml:space="preserve">no endereço informado na </w:t>
      </w:r>
      <w:r w:rsidRPr="000C606C">
        <w:rPr>
          <w:rFonts w:ascii="Arial" w:hAnsi="Arial" w:cs="Arial"/>
          <w:b/>
          <w:bCs/>
          <w:sz w:val="20"/>
          <w:szCs w:val="20"/>
        </w:rPr>
        <w:t>Ordem de Entrega</w:t>
      </w:r>
      <w:r w:rsidRPr="001808BC">
        <w:rPr>
          <w:rFonts w:ascii="Arial" w:hAnsi="Arial" w:cs="Arial"/>
          <w:sz w:val="20"/>
          <w:szCs w:val="20"/>
        </w:rPr>
        <w:t>, em horário de expediente, sendo das 07:00 horas às 11:00 horas e das 13:00 horas às 17:00 horas, podendo haver alterações de horário, de acordo com a necessidade.</w:t>
      </w:r>
    </w:p>
    <w:p w14:paraId="1AF15B53" w14:textId="77777777" w:rsidR="005F03F2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</w:p>
    <w:p w14:paraId="38493E8B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8</w:t>
      </w:r>
      <w:r w:rsidRPr="001808BC">
        <w:rPr>
          <w:rFonts w:ascii="Arial" w:hAnsi="Arial" w:cs="Arial"/>
          <w:sz w:val="20"/>
          <w:szCs w:val="20"/>
        </w:rPr>
        <w:t xml:space="preserve">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>A Contratada será constantemente avaliada quanto à qualidade do objeto proposto.</w:t>
      </w:r>
    </w:p>
    <w:p w14:paraId="6CF12798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</w:p>
    <w:p w14:paraId="7A88EEE5" w14:textId="77777777" w:rsidR="005F03F2" w:rsidRPr="003C6663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11-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 PRIMEIRA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3C6663">
        <w:rPr>
          <w:b/>
          <w:bCs/>
          <w:color w:val="auto"/>
          <w:sz w:val="20"/>
          <w:szCs w:val="20"/>
        </w:rPr>
        <w:t>– DA EXTINÇÃO ANTECIPADA</w:t>
      </w:r>
    </w:p>
    <w:p w14:paraId="7241D0F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1FB2EE2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 xml:space="preserve">.1. O presente Contrato poderá ser extinto antecipadamente por interesse da Administração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139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Federal nº</w:t>
      </w:r>
      <w:r>
        <w:rPr>
          <w:rFonts w:ascii="Arial" w:hAnsi="Arial" w:cs="Arial"/>
          <w:sz w:val="20"/>
          <w:szCs w:val="20"/>
        </w:rPr>
        <w:t>.</w:t>
      </w:r>
      <w:r w:rsidRPr="003C6663">
        <w:rPr>
          <w:rFonts w:ascii="Arial" w:hAnsi="Arial" w:cs="Arial"/>
          <w:sz w:val="20"/>
          <w:szCs w:val="20"/>
        </w:rPr>
        <w:t xml:space="preserve"> 14.133/2021, devendo a decisão ser formalmente motivada, assegurando-se ao contratado o contraditório e a ampla defesa.</w:t>
      </w:r>
    </w:p>
    <w:p w14:paraId="7C427E1F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DED6C4A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>.2. O presente Contrato poderá ser extinto antecipadamente por interesse d</w:t>
      </w:r>
      <w:r>
        <w:rPr>
          <w:rFonts w:ascii="Arial" w:hAnsi="Arial" w:cs="Arial"/>
          <w:sz w:val="20"/>
          <w:szCs w:val="20"/>
        </w:rPr>
        <w:t>a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 w:rsidRPr="003C6663">
        <w:rPr>
          <w:rFonts w:ascii="Arial" w:hAnsi="Arial" w:cs="Arial"/>
          <w:sz w:val="20"/>
          <w:szCs w:val="20"/>
        </w:rPr>
        <w:t xml:space="preserve">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138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Federal nº. </w:t>
      </w:r>
      <w:r w:rsidRPr="003C6663">
        <w:rPr>
          <w:rFonts w:ascii="Arial" w:hAnsi="Arial" w:cs="Arial"/>
          <w:sz w:val="20"/>
          <w:szCs w:val="20"/>
        </w:rPr>
        <w:t>14.133/2021.</w:t>
      </w:r>
    </w:p>
    <w:p w14:paraId="386024A1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B6A14D8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>.3. A extinção antecipada do contrato deverá observar os seguintes requisitos:</w:t>
      </w:r>
      <w:r w:rsidRPr="003C6663" w:rsidDel="00B46205">
        <w:rPr>
          <w:rFonts w:ascii="Arial" w:hAnsi="Arial" w:cs="Arial"/>
          <w:sz w:val="20"/>
          <w:szCs w:val="20"/>
        </w:rPr>
        <w:t xml:space="preserve"> </w:t>
      </w:r>
    </w:p>
    <w:p w14:paraId="0FAE92F0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3747CD51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 L</w:t>
      </w:r>
      <w:r w:rsidRPr="003C6663">
        <w:rPr>
          <w:rFonts w:ascii="Arial" w:hAnsi="Arial" w:cs="Arial"/>
          <w:sz w:val="20"/>
          <w:szCs w:val="20"/>
        </w:rPr>
        <w:t xml:space="preserve">evantamento dos eventos contratuais já cumpridos ou parcialmente cumpridos; </w:t>
      </w:r>
    </w:p>
    <w:p w14:paraId="589C64E1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 R</w:t>
      </w:r>
      <w:r w:rsidRPr="003C6663">
        <w:rPr>
          <w:rFonts w:ascii="Arial" w:hAnsi="Arial" w:cs="Arial"/>
          <w:sz w:val="20"/>
          <w:szCs w:val="20"/>
        </w:rPr>
        <w:t xml:space="preserve">elação dos pagamentos já efetuados e ainda devidos; </w:t>
      </w:r>
    </w:p>
    <w:p w14:paraId="02D6FE62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433EEF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) A</w:t>
      </w:r>
      <w:r w:rsidRPr="003C6663">
        <w:rPr>
          <w:rFonts w:ascii="Arial" w:hAnsi="Arial" w:cs="Arial"/>
          <w:sz w:val="20"/>
          <w:szCs w:val="20"/>
        </w:rPr>
        <w:t>puração de indenizações e multas</w:t>
      </w:r>
      <w:r>
        <w:rPr>
          <w:rFonts w:ascii="Arial" w:hAnsi="Arial" w:cs="Arial"/>
          <w:sz w:val="20"/>
          <w:szCs w:val="20"/>
        </w:rPr>
        <w:t>.</w:t>
      </w:r>
    </w:p>
    <w:p w14:paraId="0CE9A5A2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7A83FBE3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12</w:t>
      </w:r>
      <w:r w:rsidRPr="006A35D5">
        <w:rPr>
          <w:b/>
          <w:bCs/>
          <w:color w:val="auto"/>
          <w:sz w:val="20"/>
          <w:szCs w:val="20"/>
        </w:rPr>
        <w:t xml:space="preserve"> - CLÁUSULA DÉCIMA</w:t>
      </w:r>
      <w:r>
        <w:rPr>
          <w:b/>
          <w:bCs/>
          <w:color w:val="auto"/>
          <w:sz w:val="20"/>
          <w:szCs w:val="20"/>
        </w:rPr>
        <w:t xml:space="preserve"> SEGUNDA</w:t>
      </w:r>
      <w:r w:rsidRPr="006A35D5">
        <w:rPr>
          <w:b/>
          <w:bCs/>
          <w:color w:val="auto"/>
          <w:sz w:val="20"/>
          <w:szCs w:val="20"/>
        </w:rPr>
        <w:t xml:space="preserve"> – DAS INFRAÇÕES E DAS SANÇÕES ADMINISTRATIVAS</w:t>
      </w:r>
    </w:p>
    <w:p w14:paraId="3463219A" w14:textId="77777777" w:rsidR="005F03F2" w:rsidRDefault="005F03F2" w:rsidP="005F03F2">
      <w:pPr>
        <w:jc w:val="both"/>
        <w:rPr>
          <w:rFonts w:ascii="Arial" w:hAnsi="Arial"/>
        </w:rPr>
      </w:pPr>
    </w:p>
    <w:p w14:paraId="5A0CDC1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.1 - Comete infração administrativa, nos termos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 contratado que:</w:t>
      </w:r>
    </w:p>
    <w:p w14:paraId="3A648C0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3E5D371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er causa à inexecução parcial do contrato; </w:t>
      </w:r>
    </w:p>
    <w:p w14:paraId="191871C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parcial do contrato que cause grave dano à Administração ou ao funcionamento dos serviços públicos ou ao interesse coletivo;</w:t>
      </w:r>
    </w:p>
    <w:p w14:paraId="59D1F77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total do contrato;</w:t>
      </w:r>
    </w:p>
    <w:p w14:paraId="670FB36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>nsejar o retardamento da execução ou da entrega do objeto da contratação sem motivo justificado;</w:t>
      </w:r>
    </w:p>
    <w:p w14:paraId="6063279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presentar documentação falsa ou prestar declaração falsa durante a execução do contrato;</w:t>
      </w:r>
    </w:p>
    <w:p w14:paraId="56F311F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f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>raticar ato fraudulento na execução do contrato;</w:t>
      </w:r>
    </w:p>
    <w:p w14:paraId="4605147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g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omportar-se de modo inidôneo ou cometer fraude de qualquer natureza;</w:t>
      </w:r>
    </w:p>
    <w:p w14:paraId="4BEEC3A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h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 xml:space="preserve">raticar ato lesivo previsto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5º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12.846/13.</w:t>
      </w:r>
    </w:p>
    <w:p w14:paraId="21D43D1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637DB3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.2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Ocorrendo infrações serão aplicadas</w:t>
      </w:r>
      <w:r w:rsidRPr="001B5989">
        <w:rPr>
          <w:color w:val="auto"/>
          <w:sz w:val="20"/>
          <w:szCs w:val="20"/>
        </w:rPr>
        <w:t xml:space="preserve"> as seguintes sanções:</w:t>
      </w:r>
    </w:p>
    <w:p w14:paraId="07E1BA9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9C075D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Advertência, quando o contratado der causa à inexecução parcial do contrato, sempre que não se justificar a imposição de penalidade mais grave (§ 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6774C4E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Impedimento de licitar e contratar, quando praticadas as condutas descritas nas alíneas “b”, “c” e “d” do subitem acima deste Contrato, sempre que não se justificar a imposição de penalidade mais grave (§ 4º,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05B24350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) Declaração de inidoneidade para licitar e contratar, quando praticadas as condutas descritas nas alíneas “e”, “f”, “g” e “h” do subitem acima deste Contrato, bem como nas alíneas “b”, “c” e “d”, que justifiquem a imposição de penalidade mais grave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§5º,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</w:t>
      </w:r>
      <w:r>
        <w:rPr>
          <w:color w:val="auto"/>
          <w:sz w:val="20"/>
          <w:szCs w:val="20"/>
        </w:rPr>
        <w:t>;</w:t>
      </w:r>
    </w:p>
    <w:p w14:paraId="22CCF76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) Multa:</w:t>
      </w:r>
    </w:p>
    <w:p w14:paraId="2C3D069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d.1</w:t>
      </w:r>
      <w:r w:rsidRPr="001B5989">
        <w:rPr>
          <w:color w:val="auto"/>
          <w:sz w:val="20"/>
          <w:szCs w:val="20"/>
        </w:rPr>
        <w:t>) Moratória de 0,5% (cinco décimos por cento) até 30% (trinta por cento) por dia de atraso injustificado sobre o valor da parcela inadimplida, até o limite de 30 (trinta) dias;</w:t>
      </w:r>
    </w:p>
    <w:p w14:paraId="3C336BB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d.2</w:t>
      </w:r>
      <w:r w:rsidRPr="001B5989">
        <w:rPr>
          <w:color w:val="auto"/>
          <w:sz w:val="20"/>
          <w:szCs w:val="20"/>
        </w:rPr>
        <w:t>) Compensatória, para as infrações descritas nas alíneas “e” a “h” do subitem 12.1,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1BB8D5B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d.3</w:t>
      </w:r>
      <w:r w:rsidRPr="001B5989">
        <w:rPr>
          <w:color w:val="auto"/>
          <w:sz w:val="20"/>
          <w:szCs w:val="20"/>
        </w:rPr>
        <w:t>) Compensatória, para a inexecução total do contrato prevista na alínea “c” do subitem 12.1, de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1CEB1C08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d.4</w:t>
      </w:r>
      <w:r w:rsidRPr="001B5989">
        <w:rPr>
          <w:color w:val="auto"/>
          <w:sz w:val="20"/>
          <w:szCs w:val="20"/>
        </w:rPr>
        <w:t>) Para infração descrita na alínea “b” do subitem 12.1, a multa será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029F16E2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d.5</w:t>
      </w:r>
      <w:r w:rsidRPr="001B5989">
        <w:rPr>
          <w:color w:val="auto"/>
          <w:sz w:val="20"/>
          <w:szCs w:val="20"/>
        </w:rPr>
        <w:t>) Para infrações descritas na alínea “d” do subitem 12.1, a multa será 0,5% (cinco décimos por cento) até 30% (trinta por cento) do valor do Contrato.</w:t>
      </w:r>
    </w:p>
    <w:p w14:paraId="2C3D838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EEB2743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.3 - A aplicação das sanções previstas neste Contrato não exclui, em hipótese alguma, a obrigação de reparação integral do dano causado </w:t>
      </w:r>
      <w:r>
        <w:rPr>
          <w:color w:val="auto"/>
          <w:sz w:val="20"/>
          <w:szCs w:val="20"/>
        </w:rPr>
        <w:t xml:space="preserve">a </w:t>
      </w:r>
      <w:r w:rsidRPr="006B0F7F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(§9º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2E4E0AA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2FCB12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.4 - Todas as sanções previstas neste Contrato poderão ser aplicadas cumulativamente com a multa (§7º,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33249C8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E96AB5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.5 - Antes da aplicação da multa será facultada a defesa do interessado no prazo de 15 (quinze) dias úteis, contado da data de sua intimação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157,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1537D21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984948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.6 - Se a multa aplicada e as indenizações cabíveis forem superiores ao valor do pagamento eventualmente devido pel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>
        <w:rPr>
          <w:color w:val="auto"/>
          <w:sz w:val="20"/>
          <w:szCs w:val="20"/>
        </w:rPr>
        <w:t xml:space="preserve"> </w:t>
      </w:r>
      <w:r w:rsidRPr="001B5989"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além da perda desse valor, a diferença será descontada da garantia prestada ou será cobrada judicialmente (§8º,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0E41D6E8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EDE450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.7 - Previamente ao encaminhamento à cobrança judicial, a multa poderá ser recolhida administrativamente no prazo máximo de 30 (trinta) dias, a contar da data do recebimento da comunicação enviada pela autoridade competente.</w:t>
      </w:r>
    </w:p>
    <w:p w14:paraId="000B8AC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5D75DE3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.8 - A aplicação das sanções realizar-se-á em processo administrativo que assegure o contraditório e a ampla defesa 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observando-se o procedimento previsto no caput e parágrafos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158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para as penalidades de impedimento de licitar e contratar e de declaração de inidoneidade para licitar ou contratar.</w:t>
      </w:r>
    </w:p>
    <w:p w14:paraId="4239C1C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3CCAECF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.9 - Na aplicação das sanções serão considerados (§1º,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14.133/21):</w:t>
      </w:r>
    </w:p>
    <w:p w14:paraId="4FF2AAF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B964FC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natureza e a gravidade da infração cometida;</w:t>
      </w:r>
    </w:p>
    <w:p w14:paraId="4080458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as peculiaridades do caso concreto;</w:t>
      </w:r>
    </w:p>
    <w:p w14:paraId="13F87F5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s circunstâncias agravantes ou atenuantes;</w:t>
      </w:r>
    </w:p>
    <w:p w14:paraId="3F3A465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O</w:t>
      </w:r>
      <w:r w:rsidRPr="001B5989">
        <w:rPr>
          <w:color w:val="auto"/>
          <w:sz w:val="20"/>
          <w:szCs w:val="20"/>
        </w:rPr>
        <w:t xml:space="preserve">s danos que dela provierem para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;</w:t>
      </w:r>
    </w:p>
    <w:p w14:paraId="39AA06C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implantação ou o aperfeiçoamento de programa de integridade, conforme normas e orientações dos órgãos de controle. </w:t>
      </w:r>
    </w:p>
    <w:p w14:paraId="4AD29B1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C95A8C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.10 - Os atos previstos como infrações administrativas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ou em outras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s de licitações e contratos da Administração Pública que também sejam tipificados como atos lesivos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12.846, de 2013, serão apurados e julgados conjuntamente, nos mesmos autos, observados o rito procedimental e autoridade competente definidos na referida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159). </w:t>
      </w:r>
    </w:p>
    <w:p w14:paraId="64790D8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30893B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.11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deverá, no prazo máximo de 15 (quinze) dias úteis, contado da data de aplicação da sanção, informar e manter atualizados os dados relativos às sanções por ela aplicadas, para fins de publicidade no Cadastro Nacional de Empresas Inidôneas e Suspensas (C</w:t>
      </w:r>
      <w:r>
        <w:rPr>
          <w:color w:val="auto"/>
          <w:sz w:val="20"/>
          <w:szCs w:val="20"/>
        </w:rPr>
        <w:t>EIS</w:t>
      </w:r>
      <w:r w:rsidRPr="001B5989">
        <w:rPr>
          <w:color w:val="auto"/>
          <w:sz w:val="20"/>
          <w:szCs w:val="20"/>
        </w:rPr>
        <w:t>) e no Cadastro Nacional de Empresas Punidas (C</w:t>
      </w:r>
      <w:r>
        <w:rPr>
          <w:color w:val="auto"/>
          <w:sz w:val="20"/>
          <w:szCs w:val="20"/>
        </w:rPr>
        <w:t>NEP</w:t>
      </w:r>
      <w:r w:rsidRPr="001B5989">
        <w:rPr>
          <w:color w:val="auto"/>
          <w:sz w:val="20"/>
          <w:szCs w:val="20"/>
        </w:rPr>
        <w:t>), instituídos no âmbito do Poder Executivo Federal.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07EB122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.12 - As sanções de impedimento de licitar e contratar e declaração de inidoneidade para licitar ou contratar são passíveis de reabilitação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163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6024B3AA" w14:textId="77777777" w:rsidR="005F03F2" w:rsidRDefault="005F03F2" w:rsidP="005F03F2">
      <w:pPr>
        <w:ind w:left="70"/>
        <w:jc w:val="both"/>
        <w:rPr>
          <w:rFonts w:ascii="Courier New" w:hAnsi="Courier New" w:cs="Courier New"/>
          <w:b/>
          <w:bCs/>
          <w:sz w:val="22"/>
          <w:szCs w:val="22"/>
        </w:rPr>
      </w:pPr>
    </w:p>
    <w:p w14:paraId="7B0D7BDD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3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TERCEIRA</w:t>
      </w:r>
      <w:r w:rsidRPr="006A35D5">
        <w:rPr>
          <w:b/>
          <w:bCs/>
          <w:color w:val="auto"/>
          <w:sz w:val="20"/>
          <w:szCs w:val="20"/>
        </w:rPr>
        <w:t>– DOS CASOS OMISSOS</w:t>
      </w:r>
    </w:p>
    <w:p w14:paraId="4F55B7D5" w14:textId="77777777" w:rsidR="005F03F2" w:rsidRPr="00943195" w:rsidRDefault="005F03F2" w:rsidP="005F03F2">
      <w:pPr>
        <w:pStyle w:val="Default"/>
        <w:jc w:val="both"/>
        <w:rPr>
          <w:sz w:val="22"/>
          <w:szCs w:val="22"/>
        </w:rPr>
      </w:pPr>
    </w:p>
    <w:p w14:paraId="267A4B9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3</w:t>
      </w:r>
      <w:r w:rsidRPr="001B5989">
        <w:rPr>
          <w:color w:val="auto"/>
          <w:sz w:val="20"/>
          <w:szCs w:val="20"/>
        </w:rPr>
        <w:t xml:space="preserve">.1 - Os casos omissos serão decididos pelo contratante,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e demais normas federais aplicáveis e, subsidiariamente,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8.078, de 1990 – Código de Defesa do Consumidor – e normas e princípios gerais dos contratos.</w:t>
      </w:r>
    </w:p>
    <w:p w14:paraId="3CB3625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8D13039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4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QUARTA</w:t>
      </w:r>
      <w:r w:rsidRPr="006A35D5">
        <w:rPr>
          <w:b/>
          <w:bCs/>
          <w:color w:val="auto"/>
          <w:sz w:val="20"/>
          <w:szCs w:val="20"/>
        </w:rPr>
        <w:t xml:space="preserve"> – DAS ALTERAÇÕES</w:t>
      </w:r>
    </w:p>
    <w:p w14:paraId="1C33DB8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C792482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.1 - Eventuais alterações contratuais reger-se-ão pela disciplina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124 e seguintes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1E7A42A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35AE53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lastRenderedPageBreak/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.2 -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 é obrigad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a aceitar,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6117664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9BCD8E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>.3 - As alterações contratuais deverão ser promovidas mediante celebração de termo aditivo, submetido à prévia aprovação da consultoria jurídica 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, salvo nos casos de justificada necessidade de antecipação de seus efeitos, hipótese em que a formalização do aditivo deverá ocorrer no prazo máximo de 1 (um) mês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132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3CDA5848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F79A2B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.4 - Registros que não caracterizam alteração do contrato podem ser realizados por simples apostila, dispensada a celebração de </w:t>
      </w:r>
      <w:r>
        <w:rPr>
          <w:color w:val="auto"/>
          <w:sz w:val="20"/>
          <w:szCs w:val="20"/>
        </w:rPr>
        <w:t>T</w:t>
      </w:r>
      <w:r w:rsidRPr="001B5989">
        <w:rPr>
          <w:color w:val="auto"/>
          <w:sz w:val="20"/>
          <w:szCs w:val="20"/>
        </w:rPr>
        <w:t xml:space="preserve">ermo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ditivo,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136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18650BA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77D853F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5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QUINTA</w:t>
      </w:r>
      <w:r w:rsidRPr="006A35D5">
        <w:rPr>
          <w:b/>
          <w:bCs/>
          <w:color w:val="auto"/>
          <w:sz w:val="20"/>
          <w:szCs w:val="20"/>
        </w:rPr>
        <w:t xml:space="preserve"> – DA PUBLICAÇÃO</w:t>
      </w:r>
    </w:p>
    <w:p w14:paraId="256DB1D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C4BFA3D" w14:textId="14A722D3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5</w:t>
      </w:r>
      <w:r w:rsidRPr="001B5989">
        <w:rPr>
          <w:color w:val="auto"/>
          <w:sz w:val="20"/>
          <w:szCs w:val="20"/>
        </w:rPr>
        <w:t xml:space="preserve">.1 - Incumbirá 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divulgar o presente instrumento no Portal Nacional de Contratações Públicas (</w:t>
      </w:r>
      <w:r w:rsidRPr="00F824AE">
        <w:rPr>
          <w:b/>
          <w:bCs/>
          <w:color w:val="auto"/>
          <w:sz w:val="20"/>
          <w:szCs w:val="20"/>
        </w:rPr>
        <w:t>PNCP</w:t>
      </w:r>
      <w:r w:rsidRPr="001B5989">
        <w:rPr>
          <w:color w:val="auto"/>
          <w:sz w:val="20"/>
          <w:szCs w:val="20"/>
        </w:rPr>
        <w:t xml:space="preserve">), na forma prevista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94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14.133/21, bem como no respectivo sítio oficial na Internet, em atenção ao caput,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 xml:space="preserve">nº. 14.133/21, e ao §2º,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8º,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n. 12.527, de 2011.</w:t>
      </w:r>
    </w:p>
    <w:p w14:paraId="09CBE96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EC5D5F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5</w:t>
      </w:r>
      <w:r w:rsidRPr="001B5989">
        <w:rPr>
          <w:color w:val="auto"/>
          <w:sz w:val="20"/>
          <w:szCs w:val="20"/>
        </w:rPr>
        <w:t xml:space="preserve">.2 - O ato que autoriza a contratação direta ou o extrato decorrente do contrato deverá ser divulgado e mantido à disposição do público em sítio eletrônico oficial, em conformidade com 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72, Parágrafo único,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36AED58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C435444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6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SEXTA</w:t>
      </w:r>
      <w:r w:rsidRPr="006A35D5">
        <w:rPr>
          <w:b/>
          <w:bCs/>
          <w:color w:val="auto"/>
          <w:sz w:val="20"/>
          <w:szCs w:val="20"/>
        </w:rPr>
        <w:t>– DO FORO</w:t>
      </w:r>
    </w:p>
    <w:p w14:paraId="6E04B0E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504A0F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>.1 - Fica e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to o Foro da cidade de Niquelândia, estado de Goiás, para dirimir os litígios que decorrerem da execução deste Termo de Contrato que não puderem ser compostos pela conciliação, conforme 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92,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5D9FB2A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2951D09" w14:textId="77777777" w:rsidR="005F03F2" w:rsidRPr="001808BC" w:rsidRDefault="005F03F2" w:rsidP="005F03F2">
      <w:pPr>
        <w:rPr>
          <w:rFonts w:ascii="Arial" w:hAnsi="Arial" w:cs="Arial"/>
          <w:sz w:val="20"/>
          <w:szCs w:val="20"/>
        </w:rPr>
      </w:pPr>
    </w:p>
    <w:p w14:paraId="3D87CBD8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>NIQUELÂNDIA-GO</w:t>
      </w:r>
      <w:r>
        <w:rPr>
          <w:rFonts w:ascii="Arial" w:hAnsi="Arial" w:cs="Arial"/>
          <w:sz w:val="20"/>
          <w:szCs w:val="20"/>
        </w:rPr>
        <w:t xml:space="preserve"> - 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DA3F4B0" w14:textId="77777777" w:rsidR="005F03F2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35EEC7E6" w14:textId="77777777" w:rsidR="005F03F2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247792BB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1A44D10D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tbl>
      <w:tblPr>
        <w:tblW w:w="97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2"/>
        <w:gridCol w:w="1262"/>
        <w:gridCol w:w="1262"/>
        <w:gridCol w:w="1262"/>
        <w:gridCol w:w="372"/>
        <w:gridCol w:w="2169"/>
        <w:gridCol w:w="1084"/>
        <w:gridCol w:w="942"/>
        <w:gridCol w:w="341"/>
      </w:tblGrid>
      <w:tr w:rsidR="005F03F2" w:rsidRPr="001808BC" w14:paraId="6D1033BA" w14:textId="77777777" w:rsidTr="003951CC">
        <w:trPr>
          <w:trHeight w:val="255"/>
          <w:jc w:val="center"/>
        </w:trPr>
        <w:tc>
          <w:tcPr>
            <w:tcW w:w="4808" w:type="dxa"/>
            <w:gridSpan w:val="4"/>
            <w:noWrap/>
            <w:vAlign w:val="bottom"/>
            <w:hideMark/>
          </w:tcPr>
          <w:p w14:paraId="5D148D47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CONTRATANTE</w:t>
            </w:r>
          </w:p>
        </w:tc>
        <w:tc>
          <w:tcPr>
            <w:tcW w:w="372" w:type="dxa"/>
            <w:noWrap/>
            <w:vAlign w:val="bottom"/>
          </w:tcPr>
          <w:p w14:paraId="787CC76A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noWrap/>
            <w:vAlign w:val="bottom"/>
            <w:hideMark/>
          </w:tcPr>
          <w:p w14:paraId="65FB198D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CONTRATADA</w:t>
            </w:r>
          </w:p>
        </w:tc>
      </w:tr>
      <w:tr w:rsidR="005F03F2" w:rsidRPr="001808BC" w14:paraId="5B272690" w14:textId="77777777" w:rsidTr="003951CC">
        <w:trPr>
          <w:trHeight w:val="255"/>
          <w:jc w:val="center"/>
        </w:trPr>
        <w:tc>
          <w:tcPr>
            <w:tcW w:w="48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9D49E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29DD8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24EC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85232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40A39BB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9211" w14:textId="77777777" w:rsidR="005F03F2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7B287BED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0B2810F4" w14:textId="77777777" w:rsidTr="003951CC">
        <w:trPr>
          <w:trHeight w:val="255"/>
          <w:jc w:val="center"/>
        </w:trPr>
        <w:tc>
          <w:tcPr>
            <w:tcW w:w="4808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FF38B5" w14:textId="77777777" w:rsidR="005F03F2" w:rsidRDefault="005F03F2" w:rsidP="003951CC">
            <w:pPr>
              <w:jc w:val="center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#NOME_GESTOR</w:t>
            </w:r>
          </w:p>
          <w:p w14:paraId="652F3BC9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0E3B">
              <w:rPr>
                <w:rFonts w:ascii="Arial" w:hAnsi="Arial" w:cs="Arial"/>
                <w:sz w:val="20"/>
                <w:szCs w:val="20"/>
              </w:rPr>
              <w:t xml:space="preserve">CPF nº. </w:t>
            </w:r>
            <w:r>
              <w:rPr>
                <w:rFonts w:ascii="Arial" w:hAnsi="Arial" w:cs="Arial"/>
                <w:sz w:val="20"/>
                <w:szCs w:val="20"/>
              </w:rPr>
              <w:t>#CPF_GESTOR</w:t>
            </w:r>
          </w:p>
          <w:p w14:paraId="60158B86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#CARGO_GESTOR</w:t>
            </w:r>
          </w:p>
        </w:tc>
        <w:tc>
          <w:tcPr>
            <w:tcW w:w="372" w:type="dxa"/>
            <w:noWrap/>
            <w:vAlign w:val="center"/>
          </w:tcPr>
          <w:p w14:paraId="3596770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616890" w14:textId="77777777" w:rsidR="005F03F2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#FORNECEDOR</w:t>
            </w:r>
          </w:p>
          <w:p w14:paraId="7BF54369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 xml:space="preserve">CNPJ nº.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#CNPJ_FORNECEDOR</w:t>
            </w:r>
          </w:p>
        </w:tc>
      </w:tr>
      <w:tr w:rsidR="005F03F2" w:rsidRPr="001808BC" w14:paraId="7AA64DC0" w14:textId="77777777" w:rsidTr="003951CC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1F133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1231162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2A87B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60BCFB0" w14:textId="77777777" w:rsidTr="003951CC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01B4C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3180885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FC245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3FA9B556" w14:textId="77777777" w:rsidTr="003951CC">
        <w:trPr>
          <w:trHeight w:val="255"/>
          <w:jc w:val="center"/>
        </w:trPr>
        <w:tc>
          <w:tcPr>
            <w:tcW w:w="2284" w:type="dxa"/>
            <w:gridSpan w:val="2"/>
            <w:noWrap/>
            <w:vAlign w:val="bottom"/>
          </w:tcPr>
          <w:p w14:paraId="2E2B6CDA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2FBBFD6" w14:textId="77777777" w:rsidR="005F03F2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FB4A03" w14:textId="77777777" w:rsidR="005F03F2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5323B1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TESTEMUNHAS:</w:t>
            </w:r>
          </w:p>
        </w:tc>
        <w:tc>
          <w:tcPr>
            <w:tcW w:w="1262" w:type="dxa"/>
            <w:noWrap/>
            <w:vAlign w:val="bottom"/>
          </w:tcPr>
          <w:p w14:paraId="758D0587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E1A1024" w14:textId="77777777" w:rsidR="005F03F2" w:rsidRPr="001808BC" w:rsidRDefault="005F03F2" w:rsidP="003951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8EA17EA" w14:textId="77777777" w:rsidR="005F03F2" w:rsidRPr="001808BC" w:rsidRDefault="005F03F2" w:rsidP="003951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17A40F8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0BF4654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39DDB68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09AFFDD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61A0994E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6C9E7FB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96FA7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161325F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7A3FE7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696632F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10BDDA7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5E72CB9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74F8465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73AED76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1589C6E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0844713E" w14:textId="77777777" w:rsidTr="003951CC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69263C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1. _____________________________________________________</w:t>
            </w:r>
          </w:p>
        </w:tc>
        <w:tc>
          <w:tcPr>
            <w:tcW w:w="1084" w:type="dxa"/>
            <w:noWrap/>
            <w:vAlign w:val="bottom"/>
          </w:tcPr>
          <w:p w14:paraId="7ADF40F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61CC53E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76BB3DF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3D73E6F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44B9029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8A5DF2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E6EDC1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DFF5BE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2875105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2E01DE7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18C109F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40A76D0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720E261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13F37FF" w14:textId="77777777" w:rsidTr="003951CC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1382DD4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bottom"/>
          </w:tcPr>
          <w:p w14:paraId="1E70968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604CBFA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7B60F2A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514A0F7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1C50E0F9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1153F23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80649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9F3C8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BE130A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9143FF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18E6197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4E6C532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2CC0013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5CFAD4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1DAA833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31797A2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4A07E4EC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center"/>
          </w:tcPr>
          <w:p w14:paraId="65D3750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7C3CFC0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4A9CC59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7B55559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13C0BDD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643EFDD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5F9C6E0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0F34FAD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7E88328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13AF2447" w14:textId="77777777" w:rsidTr="003951CC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2BE6174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2. ______________________________________________________</w:t>
            </w:r>
          </w:p>
        </w:tc>
        <w:tc>
          <w:tcPr>
            <w:tcW w:w="1084" w:type="dxa"/>
            <w:noWrap/>
            <w:vAlign w:val="center"/>
          </w:tcPr>
          <w:p w14:paraId="351743E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5894B13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5B602D1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413D7CF7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410F658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6B5B1B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36EDD7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4F331C5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76D2DD9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128CD01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3F17C62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0E1A21D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1B91BE4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3A2E2D9E" w14:textId="77777777" w:rsidTr="003951CC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6EEFDB0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center"/>
          </w:tcPr>
          <w:p w14:paraId="02B2B0C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1C357BB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4AD8141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5E889E4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730CE03C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1898D5F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A55878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E3DFAB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AC9590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968AA0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0F4F6B2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74CF12E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47162B2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38821FD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03492B" w14:textId="77777777" w:rsidR="005F03F2" w:rsidRPr="001808BC" w:rsidRDefault="005F03F2" w:rsidP="005F03F2">
      <w:pPr>
        <w:rPr>
          <w:rFonts w:ascii="Arial" w:hAnsi="Arial" w:cs="Arial"/>
          <w:sz w:val="20"/>
          <w:szCs w:val="20"/>
        </w:rPr>
      </w:pPr>
    </w:p>
    <w:p w14:paraId="291ADBB3" w14:textId="77777777" w:rsidR="005F03F2" w:rsidRPr="001808BC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066B3D25" w14:textId="77777777" w:rsidR="005F03F2" w:rsidRPr="001808BC" w:rsidRDefault="005F03F2" w:rsidP="005F03F2">
      <w:pPr>
        <w:pStyle w:val="Ttulo"/>
        <w:ind w:hanging="142"/>
        <w:jc w:val="left"/>
        <w:rPr>
          <w:rFonts w:ascii="Arial" w:hAnsi="Arial" w:cs="Arial"/>
          <w:i/>
          <w:lang w:val="pt-BR"/>
        </w:rPr>
      </w:pPr>
    </w:p>
    <w:p w14:paraId="5B15631F" w14:textId="77777777" w:rsidR="005F03F2" w:rsidRPr="001808BC" w:rsidRDefault="005F03F2" w:rsidP="005F03F2">
      <w:pPr>
        <w:rPr>
          <w:rFonts w:ascii="Arial" w:hAnsi="Arial" w:cs="Arial"/>
          <w:b/>
          <w:sz w:val="20"/>
          <w:szCs w:val="20"/>
        </w:rPr>
      </w:pPr>
    </w:p>
    <w:p w14:paraId="1B642B57" w14:textId="77777777" w:rsidR="00733282" w:rsidRPr="00800116" w:rsidRDefault="00733282" w:rsidP="00800116"/>
    <w:sectPr w:rsidR="00733282" w:rsidRPr="00800116" w:rsidSect="005A42D6">
      <w:headerReference w:type="default" r:id="rId8"/>
      <w:footerReference w:type="default" r:id="rId9"/>
      <w:pgSz w:w="11906" w:h="16838" w:code="9"/>
      <w:pgMar w:top="1134" w:right="566" w:bottom="1134" w:left="1080" w:header="709" w:footer="139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B7510" w14:textId="77777777" w:rsidR="00FD5CF1" w:rsidRDefault="00FD5CF1">
      <w:r>
        <w:separator/>
      </w:r>
    </w:p>
  </w:endnote>
  <w:endnote w:type="continuationSeparator" w:id="0">
    <w:p w14:paraId="52F1A09E" w14:textId="77777777" w:rsidR="00FD5CF1" w:rsidRDefault="00FD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Univers"/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5C87" w14:textId="146E4287" w:rsidR="00726AF3" w:rsidRDefault="002834A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FAFEC5" wp14:editId="65A07B3E">
              <wp:simplePos x="0" y="0"/>
              <wp:positionH relativeFrom="column">
                <wp:posOffset>-104775</wp:posOffset>
              </wp:positionH>
              <wp:positionV relativeFrom="paragraph">
                <wp:posOffset>71755</wp:posOffset>
              </wp:positionV>
              <wp:extent cx="1323975" cy="200025"/>
              <wp:effectExtent l="0" t="0" r="9525" b="9525"/>
              <wp:wrapNone/>
              <wp:docPr id="92967217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EE3722" w14:textId="77777777" w:rsidR="002834AF" w:rsidRDefault="002834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AFEC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9" type="#_x0000_t202" style="position:absolute;margin-left:-8.25pt;margin-top:5.65pt;width:104.25pt;height:15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" fillcolor="white [3201]" stroked="f" strokeweight=".5pt">
              <v:textbox>
                <w:txbxContent>
                  <w:p w14:paraId="03EE3722" w14:textId="77777777" w:rsidR="002834AF" w:rsidRDefault="002834AF"/>
                </w:txbxContent>
              </v:textbox>
            </v:shape>
          </w:pict>
        </mc:Fallback>
      </mc:AlternateContent>
    </w:r>
    <w:r w:rsidR="001537CD">
      <w:rPr>
        <w:noProof/>
      </w:rPr>
      <w:drawing>
        <wp:anchor distT="114300" distB="114300" distL="114300" distR="114300" simplePos="0" relativeHeight="251660800" behindDoc="1" locked="0" layoutInCell="1" hidden="0" allowOverlap="1" wp14:anchorId="69C2BDA2" wp14:editId="334837DF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635875" cy="1175385"/>
          <wp:effectExtent l="0" t="0" r="3175" b="5715"/>
          <wp:wrapNone/>
          <wp:docPr id="13307040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5875" cy="1175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0D7D" w14:textId="77777777" w:rsidR="00FD5CF1" w:rsidRDefault="00FD5CF1">
      <w:r>
        <w:separator/>
      </w:r>
    </w:p>
  </w:footnote>
  <w:footnote w:type="continuationSeparator" w:id="0">
    <w:p w14:paraId="158347B8" w14:textId="77777777" w:rsidR="00FD5CF1" w:rsidRDefault="00FD5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FA9B" w14:textId="0CBB338F" w:rsidR="001537CD" w:rsidRPr="005A42D6" w:rsidRDefault="00822DDA" w:rsidP="005A42D6">
    <w:pPr>
      <w:tabs>
        <w:tab w:val="left" w:pos="2031"/>
        <w:tab w:val="left" w:pos="2984"/>
        <w:tab w:val="left" w:pos="3937"/>
        <w:tab w:val="left" w:pos="4890"/>
        <w:tab w:val="left" w:pos="5843"/>
        <w:tab w:val="left" w:pos="6787"/>
        <w:tab w:val="left" w:pos="7731"/>
      </w:tabs>
      <w:ind w:left="140"/>
      <w:rPr>
        <w:rFonts w:ascii="Arial" w:hAnsi="Arial" w:cs="Arial"/>
        <w:b/>
        <w:bCs/>
        <w:sz w:val="28"/>
        <w:szCs w:val="28"/>
      </w:rPr>
    </w:pPr>
    <w:r>
      <w:rPr>
        <w:b/>
        <w:bCs/>
        <w:noProof/>
        <w:color w:val="404040" w:themeColor="text1" w:themeTint="BF"/>
        <w:sz w:val="28"/>
        <w:szCs w:val="2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E11BA6B" wp14:editId="3A613E40">
              <wp:simplePos x="0" y="0"/>
              <wp:positionH relativeFrom="column">
                <wp:posOffset>2705100</wp:posOffset>
              </wp:positionH>
              <wp:positionV relativeFrom="paragraph">
                <wp:posOffset>102870</wp:posOffset>
              </wp:positionV>
              <wp:extent cx="3924300" cy="361950"/>
              <wp:effectExtent l="0" t="0" r="0" b="0"/>
              <wp:wrapNone/>
              <wp:docPr id="418185163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24300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F517D8" w14:textId="7B371824" w:rsidR="00822DDA" w:rsidRPr="000519BD" w:rsidRDefault="00863CC2" w:rsidP="00822DDA">
                          <w:pPr>
                            <w:jc w:val="right"/>
                            <w:rPr>
                              <w:rFonts w:ascii="Arial" w:eastAsia="Calibri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eastAsia="Calibri" w:hAnsi="Arial" w:cs="Arial"/>
                              <w:b/>
                              <w:bCs/>
                              <w:sz w:val="32"/>
                              <w:szCs w:val="32"/>
                            </w:rPr>
                            <w:t>#FUNDO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1BA6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213pt;margin-top:8.1pt;width:309pt;height:28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" filled="f" stroked="f" strokeweight=".5pt">
              <v:textbox>
                <w:txbxContent>
                  <w:p w14:paraId="50F517D8" w14:textId="7B371824" w:rsidR="00822DDA" w:rsidRPr="000519BD" w:rsidRDefault="00863CC2" w:rsidP="00822DDA">
                    <w:pPr>
                      <w:jc w:val="right"/>
                      <w:rPr>
                        <w:rFonts w:ascii="Arial" w:eastAsia="Calibri" w:hAnsi="Arial" w:cs="Arial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Arial" w:eastAsia="Calibri" w:hAnsi="Arial" w:cs="Arial"/>
                        <w:b/>
                        <w:bCs/>
                        <w:sz w:val="32"/>
                        <w:szCs w:val="32"/>
                      </w:rPr>
                      <w:t>#FUNDO</w:t>
                    </w:r>
                  </w:p>
                </w:txbxContent>
              </v:textbox>
            </v:shape>
          </w:pict>
        </mc:Fallback>
      </mc:AlternateContent>
    </w:r>
    <w:r w:rsidR="00FA5316" w:rsidRPr="005A42D6">
      <w:rPr>
        <w:b/>
        <w:bCs/>
        <w:noProof/>
        <w:sz w:val="28"/>
        <w:szCs w:val="28"/>
      </w:rPr>
      <w:drawing>
        <wp:anchor distT="0" distB="0" distL="114300" distR="114300" simplePos="0" relativeHeight="251658752" behindDoc="0" locked="0" layoutInCell="1" allowOverlap="1" wp14:anchorId="6AE0F8D0" wp14:editId="468A0099">
          <wp:simplePos x="0" y="0"/>
          <wp:positionH relativeFrom="margin">
            <wp:align>left</wp:align>
          </wp:positionH>
          <wp:positionV relativeFrom="paragraph">
            <wp:posOffset>-202565</wp:posOffset>
          </wp:positionV>
          <wp:extent cx="2166620" cy="726440"/>
          <wp:effectExtent l="0" t="0" r="5080" b="0"/>
          <wp:wrapSquare wrapText="bothSides"/>
          <wp:docPr id="132384778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6620" cy="726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03EAF" w:rsidRPr="00703EAF">
      <w:rPr>
        <w:rFonts w:ascii="Arial" w:hAnsi="Arial" w:cs="Arial"/>
        <w:b/>
        <w:bCs/>
        <w:sz w:val="28"/>
        <w:szCs w:val="28"/>
      </w:rPr>
      <w:t xml:space="preserve"> </w:t>
    </w:r>
  </w:p>
  <w:p w14:paraId="3EE94159" w14:textId="04B59E63" w:rsidR="00726AF3" w:rsidRDefault="00822DDA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9884EFC" wp14:editId="4E1EEA87">
              <wp:simplePos x="0" y="0"/>
              <wp:positionH relativeFrom="column">
                <wp:posOffset>4067175</wp:posOffset>
              </wp:positionH>
              <wp:positionV relativeFrom="paragraph">
                <wp:posOffset>116840</wp:posOffset>
              </wp:positionV>
              <wp:extent cx="2562225" cy="221615"/>
              <wp:effectExtent l="0" t="0" r="0" b="6985"/>
              <wp:wrapNone/>
              <wp:docPr id="741416635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2225" cy="221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  <w:id w:val="-710187619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6A498C68" w14:textId="77777777" w:rsidR="00822DDA" w:rsidRPr="008215A4" w:rsidRDefault="00822DDA" w:rsidP="00822DDA">
                              <w:pPr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  <w:r w:rsidRPr="008215A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Contrato</w:t>
                              </w:r>
                              <w:r w:rsidRPr="008215A4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 xml:space="preserve"> XXXX –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Processo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: XXXXXXXX</w:t>
                              </w:r>
                            </w:p>
                            <w:p w14:paraId="229C64F3" w14:textId="77777777" w:rsidR="00822DDA" w:rsidRPr="00D37D1B" w:rsidRDefault="00000000" w:rsidP="00822DDA">
                              <w:pPr>
                                <w:jc w:val="right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</w:p>
                          </w:sdtContent>
                        </w:sdt>
                        <w:p w14:paraId="64D978B8" w14:textId="77777777" w:rsidR="00822DDA" w:rsidRPr="00D37D1B" w:rsidRDefault="00822DDA" w:rsidP="00822DDA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884EFC" id="Caixa de Texto 2" o:spid="_x0000_s1027" type="#_x0000_t202" style="position:absolute;left:0;text-align:left;margin-left:320.25pt;margin-top:9.2pt;width:201.75pt;height:17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" filled="f" stroked="f" strokeweight=".5pt">
              <v:textbox>
                <w:txbxContent>
                  <w:sdt>
                    <w:sdtPr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  <w:id w:val="-710187619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6A498C68" w14:textId="77777777" w:rsidR="00822DDA" w:rsidRPr="008215A4" w:rsidRDefault="00822DDA" w:rsidP="00822DDA">
                        <w:pPr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8215A4"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  <w:t>Contrato</w:t>
                        </w:r>
                        <w:r w:rsidRPr="008215A4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XXXX –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  <w:t>Processo</w:t>
                        </w: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>: XXXXXXXX</w:t>
                        </w:r>
                      </w:p>
                      <w:p w14:paraId="229C64F3" w14:textId="77777777" w:rsidR="00822DDA" w:rsidRPr="00D37D1B" w:rsidRDefault="00000000" w:rsidP="00822DDA">
                        <w:pPr>
                          <w:jc w:val="right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</w:p>
                    </w:sdtContent>
                  </w:sdt>
                  <w:p w14:paraId="64D978B8" w14:textId="77777777" w:rsidR="00822DDA" w:rsidRPr="00D37D1B" w:rsidRDefault="00822DDA" w:rsidP="00822DDA">
                    <w:pPr>
                      <w:jc w:val="right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EE133A8" w14:textId="2E940143" w:rsidR="005A42D6" w:rsidRDefault="00822DDA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30175F3A" wp14:editId="4EBF9BE5">
              <wp:simplePos x="0" y="0"/>
              <wp:positionH relativeFrom="column">
                <wp:posOffset>5248275</wp:posOffset>
              </wp:positionH>
              <wp:positionV relativeFrom="paragraph">
                <wp:posOffset>65405</wp:posOffset>
              </wp:positionV>
              <wp:extent cx="1381125" cy="266700"/>
              <wp:effectExtent l="0" t="0" r="0" b="0"/>
              <wp:wrapNone/>
              <wp:docPr id="3271935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12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  <w:id w:val="-187476246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id w:val="-102440642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id w:val="1728636285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p w14:paraId="591EF814" w14:textId="77777777" w:rsidR="00822DDA" w:rsidRPr="00D37D1B" w:rsidRDefault="00822DDA" w:rsidP="00822DDA">
                                      <w:pPr>
                                        <w:pStyle w:val="Rodap"/>
                                        <w:jc w:val="right"/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Página 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instrText>PAGE</w:instrTex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separate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1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 de 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instrText>NUMPAGES</w:instrTex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separate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8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  <w:p w14:paraId="141FFE25" w14:textId="77777777" w:rsidR="00822DDA" w:rsidRPr="00D37D1B" w:rsidRDefault="00000000" w:rsidP="00822DDA">
                              <w:pPr>
                                <w:pStyle w:val="Rodap"/>
                                <w:jc w:val="right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</w:p>
                          </w:sdtContent>
                        </w:sdt>
                        <w:p w14:paraId="2A6593FB" w14:textId="77777777" w:rsidR="00822DDA" w:rsidRPr="00D37D1B" w:rsidRDefault="00822DDA" w:rsidP="00822DDA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175F3A" id="_x0000_s1028" type="#_x0000_t202" style="position:absolute;left:0;text-align:left;margin-left:413.25pt;margin-top:5.15pt;width:108.75pt;height:2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" filled="f" stroked="f" strokeweight=".5pt">
              <v:textbox>
                <w:txbxContent>
                  <w:sdt>
                    <w:sdtPr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  <w:id w:val="-1874762462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id w:val="-102440642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id w:val="1728636285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p w14:paraId="591EF814" w14:textId="77777777" w:rsidR="00822DDA" w:rsidRPr="00D37D1B" w:rsidRDefault="00822DDA" w:rsidP="00822DDA">
                                <w:pPr>
                                  <w:pStyle w:val="Rodap"/>
                                  <w:jc w:val="right"/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</w:pP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Página 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instrText>PAGE</w:instrTex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 de 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instrText>NUMPAGES</w:instrTex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sdtContent>
                      </w:sdt>
                      <w:p w14:paraId="141FFE25" w14:textId="77777777" w:rsidR="00822DDA" w:rsidRPr="00D37D1B" w:rsidRDefault="00000000" w:rsidP="00822DDA">
                        <w:pPr>
                          <w:pStyle w:val="Rodap"/>
                          <w:jc w:val="right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</w:p>
                    </w:sdtContent>
                  </w:sdt>
                  <w:p w14:paraId="2A6593FB" w14:textId="77777777" w:rsidR="00822DDA" w:rsidRPr="00D37D1B" w:rsidRDefault="00822DDA" w:rsidP="00822DDA">
                    <w:pPr>
                      <w:jc w:val="right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DB135B6" w14:textId="3B157AC3" w:rsidR="005A42D6" w:rsidRPr="005A42D6" w:rsidRDefault="005A42D6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  <w:rPr>
        <w:rFonts w:ascii="Arial" w:hAnsi="Arial" w:cs="Arial"/>
        <w:sz w:val="10"/>
        <w:szCs w:val="10"/>
      </w:rPr>
    </w:pPr>
  </w:p>
  <w:p w14:paraId="7131740D" w14:textId="77777777" w:rsidR="001537CD" w:rsidRDefault="001537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95"/>
    <w:multiLevelType w:val="multilevel"/>
    <w:tmpl w:val="73B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3B78"/>
    <w:multiLevelType w:val="multilevel"/>
    <w:tmpl w:val="61AEE0A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3B4128A"/>
    <w:multiLevelType w:val="hybridMultilevel"/>
    <w:tmpl w:val="B720B7B8"/>
    <w:lvl w:ilvl="0" w:tplc="BEB24792">
      <w:start w:val="1"/>
      <w:numFmt w:val="upperRoman"/>
      <w:lvlText w:val="%1."/>
      <w:lvlJc w:val="righ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65B"/>
    <w:multiLevelType w:val="multilevel"/>
    <w:tmpl w:val="41A01BB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F6464CC"/>
    <w:multiLevelType w:val="hybridMultilevel"/>
    <w:tmpl w:val="437418E8"/>
    <w:lvl w:ilvl="0" w:tplc="0416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827D31"/>
    <w:multiLevelType w:val="multilevel"/>
    <w:tmpl w:val="057CACA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6B35763"/>
    <w:multiLevelType w:val="hybridMultilevel"/>
    <w:tmpl w:val="D578EE9C"/>
    <w:lvl w:ilvl="0" w:tplc="28CA55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A2DBA"/>
    <w:multiLevelType w:val="multilevel"/>
    <w:tmpl w:val="DC7646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4C343D06"/>
    <w:multiLevelType w:val="hybridMultilevel"/>
    <w:tmpl w:val="67548D4C"/>
    <w:lvl w:ilvl="0" w:tplc="77F0AD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D3D27"/>
    <w:multiLevelType w:val="multilevel"/>
    <w:tmpl w:val="F5DA6BE6"/>
    <w:lvl w:ilvl="0">
      <w:start w:val="1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DE02187"/>
    <w:multiLevelType w:val="hybridMultilevel"/>
    <w:tmpl w:val="5106DA0E"/>
    <w:lvl w:ilvl="0" w:tplc="E74854C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2773C"/>
    <w:multiLevelType w:val="hybridMultilevel"/>
    <w:tmpl w:val="452AF37C"/>
    <w:lvl w:ilvl="0" w:tplc="C9AEA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D361E"/>
    <w:multiLevelType w:val="multilevel"/>
    <w:tmpl w:val="B2783BDE"/>
    <w:lvl w:ilvl="0">
      <w:start w:val="1"/>
      <w:numFmt w:val="decimal"/>
      <w:pStyle w:val="Nivel01Titulo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426" w:firstLine="0"/>
      </w:pPr>
      <w:rPr>
        <w:rFonts w:hint="default"/>
        <w:b w:val="0"/>
        <w:i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135" w:firstLine="0"/>
      </w:pPr>
      <w:rPr>
        <w:rFonts w:hint="default"/>
        <w:b w:val="0"/>
        <w:i w:val="0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02" w:firstLine="0"/>
      </w:pPr>
      <w:rPr>
        <w:rFonts w:hint="default"/>
        <w:b w:val="0"/>
        <w:bCs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6EC36C97"/>
    <w:multiLevelType w:val="multilevel"/>
    <w:tmpl w:val="6B0630F6"/>
    <w:lvl w:ilvl="0">
      <w:start w:val="1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42B7209"/>
    <w:multiLevelType w:val="hybridMultilevel"/>
    <w:tmpl w:val="91BAFDCC"/>
    <w:lvl w:ilvl="0" w:tplc="2892CCCC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47579AC"/>
    <w:multiLevelType w:val="multilevel"/>
    <w:tmpl w:val="19E0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45AAB"/>
    <w:multiLevelType w:val="multilevel"/>
    <w:tmpl w:val="33C8C6F2"/>
    <w:lvl w:ilvl="0">
      <w:start w:val="1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A596A7F"/>
    <w:multiLevelType w:val="hybridMultilevel"/>
    <w:tmpl w:val="CFC442BE"/>
    <w:lvl w:ilvl="0" w:tplc="BEB24792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6603C"/>
    <w:multiLevelType w:val="hybridMultilevel"/>
    <w:tmpl w:val="383EF9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814390">
    <w:abstractNumId w:val="3"/>
  </w:num>
  <w:num w:numId="2" w16cid:durableId="1918828793">
    <w:abstractNumId w:val="1"/>
  </w:num>
  <w:num w:numId="3" w16cid:durableId="1593197101">
    <w:abstractNumId w:val="16"/>
  </w:num>
  <w:num w:numId="4" w16cid:durableId="81420742">
    <w:abstractNumId w:val="13"/>
  </w:num>
  <w:num w:numId="5" w16cid:durableId="1434398493">
    <w:abstractNumId w:val="9"/>
  </w:num>
  <w:num w:numId="6" w16cid:durableId="258409006">
    <w:abstractNumId w:val="5"/>
  </w:num>
  <w:num w:numId="7" w16cid:durableId="123086069">
    <w:abstractNumId w:val="7"/>
  </w:num>
  <w:num w:numId="8" w16cid:durableId="256520058">
    <w:abstractNumId w:val="4"/>
  </w:num>
  <w:num w:numId="9" w16cid:durableId="976687428">
    <w:abstractNumId w:val="2"/>
  </w:num>
  <w:num w:numId="10" w16cid:durableId="1111974230">
    <w:abstractNumId w:val="17"/>
  </w:num>
  <w:num w:numId="11" w16cid:durableId="580453827">
    <w:abstractNumId w:val="10"/>
  </w:num>
  <w:num w:numId="12" w16cid:durableId="1897661942">
    <w:abstractNumId w:val="14"/>
  </w:num>
  <w:num w:numId="13" w16cid:durableId="1479033317">
    <w:abstractNumId w:val="18"/>
  </w:num>
  <w:num w:numId="14" w16cid:durableId="1316566705">
    <w:abstractNumId w:val="8"/>
  </w:num>
  <w:num w:numId="15" w16cid:durableId="1143307066">
    <w:abstractNumId w:val="6"/>
  </w:num>
  <w:num w:numId="16" w16cid:durableId="1599408785">
    <w:abstractNumId w:val="11"/>
  </w:num>
  <w:num w:numId="17" w16cid:durableId="777066637">
    <w:abstractNumId w:val="12"/>
  </w:num>
  <w:num w:numId="18" w16cid:durableId="127669985">
    <w:abstractNumId w:val="15"/>
  </w:num>
  <w:num w:numId="19" w16cid:durableId="156062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79"/>
    <w:rsid w:val="00002AAD"/>
    <w:rsid w:val="000043AD"/>
    <w:rsid w:val="000163EC"/>
    <w:rsid w:val="00024570"/>
    <w:rsid w:val="00027752"/>
    <w:rsid w:val="00037BA7"/>
    <w:rsid w:val="00046805"/>
    <w:rsid w:val="00057E89"/>
    <w:rsid w:val="000A355F"/>
    <w:rsid w:val="000B1B7B"/>
    <w:rsid w:val="000C5F9A"/>
    <w:rsid w:val="000D1D4E"/>
    <w:rsid w:val="000D2ACF"/>
    <w:rsid w:val="000F4F77"/>
    <w:rsid w:val="00111388"/>
    <w:rsid w:val="00123EAA"/>
    <w:rsid w:val="00124741"/>
    <w:rsid w:val="00133622"/>
    <w:rsid w:val="001348B2"/>
    <w:rsid w:val="00135085"/>
    <w:rsid w:val="001537CD"/>
    <w:rsid w:val="00156AC5"/>
    <w:rsid w:val="001A7E01"/>
    <w:rsid w:val="001C6104"/>
    <w:rsid w:val="001D6C98"/>
    <w:rsid w:val="001F58F6"/>
    <w:rsid w:val="0020616C"/>
    <w:rsid w:val="00223FC4"/>
    <w:rsid w:val="00245697"/>
    <w:rsid w:val="00245BCC"/>
    <w:rsid w:val="00247771"/>
    <w:rsid w:val="002615D2"/>
    <w:rsid w:val="0027521F"/>
    <w:rsid w:val="00276169"/>
    <w:rsid w:val="002834AF"/>
    <w:rsid w:val="002B4383"/>
    <w:rsid w:val="002C1979"/>
    <w:rsid w:val="002E752A"/>
    <w:rsid w:val="003001BF"/>
    <w:rsid w:val="003021A7"/>
    <w:rsid w:val="0031432B"/>
    <w:rsid w:val="00320131"/>
    <w:rsid w:val="003355E0"/>
    <w:rsid w:val="00335680"/>
    <w:rsid w:val="00353A33"/>
    <w:rsid w:val="00353DAB"/>
    <w:rsid w:val="00373589"/>
    <w:rsid w:val="00373CEF"/>
    <w:rsid w:val="00387338"/>
    <w:rsid w:val="00390DD8"/>
    <w:rsid w:val="00397D5E"/>
    <w:rsid w:val="003A313C"/>
    <w:rsid w:val="003A3A4B"/>
    <w:rsid w:val="003B639F"/>
    <w:rsid w:val="003C5809"/>
    <w:rsid w:val="003C6FF2"/>
    <w:rsid w:val="003D307B"/>
    <w:rsid w:val="003D4310"/>
    <w:rsid w:val="003D449C"/>
    <w:rsid w:val="003E315C"/>
    <w:rsid w:val="004039BD"/>
    <w:rsid w:val="00422D3D"/>
    <w:rsid w:val="00424775"/>
    <w:rsid w:val="00456AFA"/>
    <w:rsid w:val="00456BCB"/>
    <w:rsid w:val="0046044C"/>
    <w:rsid w:val="00473734"/>
    <w:rsid w:val="00477A77"/>
    <w:rsid w:val="00480155"/>
    <w:rsid w:val="00485E66"/>
    <w:rsid w:val="004A7E07"/>
    <w:rsid w:val="004C5097"/>
    <w:rsid w:val="004E20E5"/>
    <w:rsid w:val="004E5DF1"/>
    <w:rsid w:val="004F398C"/>
    <w:rsid w:val="004F5969"/>
    <w:rsid w:val="00502FFB"/>
    <w:rsid w:val="00506D65"/>
    <w:rsid w:val="005075E1"/>
    <w:rsid w:val="005149A7"/>
    <w:rsid w:val="00560E3D"/>
    <w:rsid w:val="0056457A"/>
    <w:rsid w:val="005725B6"/>
    <w:rsid w:val="0059061A"/>
    <w:rsid w:val="0059491C"/>
    <w:rsid w:val="005A05A0"/>
    <w:rsid w:val="005A42D6"/>
    <w:rsid w:val="005B0C86"/>
    <w:rsid w:val="005C1FB8"/>
    <w:rsid w:val="005D5B92"/>
    <w:rsid w:val="005D7543"/>
    <w:rsid w:val="005E2055"/>
    <w:rsid w:val="005E6B5A"/>
    <w:rsid w:val="005F03F2"/>
    <w:rsid w:val="00600472"/>
    <w:rsid w:val="00620095"/>
    <w:rsid w:val="006212C7"/>
    <w:rsid w:val="00626512"/>
    <w:rsid w:val="0063348B"/>
    <w:rsid w:val="0063395D"/>
    <w:rsid w:val="00661489"/>
    <w:rsid w:val="006751DD"/>
    <w:rsid w:val="00677593"/>
    <w:rsid w:val="0068355B"/>
    <w:rsid w:val="0069020B"/>
    <w:rsid w:val="00693817"/>
    <w:rsid w:val="006948FC"/>
    <w:rsid w:val="006A07A9"/>
    <w:rsid w:val="006A4629"/>
    <w:rsid w:val="006B1618"/>
    <w:rsid w:val="006E0EFB"/>
    <w:rsid w:val="006F6E3C"/>
    <w:rsid w:val="0070194C"/>
    <w:rsid w:val="00703EAF"/>
    <w:rsid w:val="007249CA"/>
    <w:rsid w:val="0072534A"/>
    <w:rsid w:val="00726AF3"/>
    <w:rsid w:val="00733282"/>
    <w:rsid w:val="007343AB"/>
    <w:rsid w:val="00742182"/>
    <w:rsid w:val="00762D85"/>
    <w:rsid w:val="00766254"/>
    <w:rsid w:val="00785A77"/>
    <w:rsid w:val="00794F34"/>
    <w:rsid w:val="007A0AFA"/>
    <w:rsid w:val="007A1DD4"/>
    <w:rsid w:val="007B75E3"/>
    <w:rsid w:val="007F30C8"/>
    <w:rsid w:val="007F4CC2"/>
    <w:rsid w:val="007F5EE3"/>
    <w:rsid w:val="00800116"/>
    <w:rsid w:val="00805225"/>
    <w:rsid w:val="0081568B"/>
    <w:rsid w:val="00821079"/>
    <w:rsid w:val="008210C2"/>
    <w:rsid w:val="00822DDA"/>
    <w:rsid w:val="00823194"/>
    <w:rsid w:val="00832A35"/>
    <w:rsid w:val="00860CF7"/>
    <w:rsid w:val="008618F6"/>
    <w:rsid w:val="00863CC2"/>
    <w:rsid w:val="00877C8B"/>
    <w:rsid w:val="008907B9"/>
    <w:rsid w:val="00897CE1"/>
    <w:rsid w:val="00897ED4"/>
    <w:rsid w:val="008A0DC6"/>
    <w:rsid w:val="008B2DFC"/>
    <w:rsid w:val="008B7DC3"/>
    <w:rsid w:val="008D3CD8"/>
    <w:rsid w:val="008E3ACE"/>
    <w:rsid w:val="008F1A45"/>
    <w:rsid w:val="008F5CFE"/>
    <w:rsid w:val="00912B13"/>
    <w:rsid w:val="0091588B"/>
    <w:rsid w:val="00921560"/>
    <w:rsid w:val="00924C7F"/>
    <w:rsid w:val="00934BC1"/>
    <w:rsid w:val="00942D5C"/>
    <w:rsid w:val="009433A7"/>
    <w:rsid w:val="0095765A"/>
    <w:rsid w:val="00966075"/>
    <w:rsid w:val="009A7C55"/>
    <w:rsid w:val="009C11B2"/>
    <w:rsid w:val="009C4971"/>
    <w:rsid w:val="00A0604B"/>
    <w:rsid w:val="00A11B3D"/>
    <w:rsid w:val="00A31442"/>
    <w:rsid w:val="00A45C3D"/>
    <w:rsid w:val="00A5161E"/>
    <w:rsid w:val="00A80614"/>
    <w:rsid w:val="00A96EA2"/>
    <w:rsid w:val="00AA5F35"/>
    <w:rsid w:val="00AA63A1"/>
    <w:rsid w:val="00AB096A"/>
    <w:rsid w:val="00AB2B8A"/>
    <w:rsid w:val="00AC48D3"/>
    <w:rsid w:val="00AD22A0"/>
    <w:rsid w:val="00B07FCE"/>
    <w:rsid w:val="00B1339E"/>
    <w:rsid w:val="00B14C00"/>
    <w:rsid w:val="00B304EA"/>
    <w:rsid w:val="00B55F8E"/>
    <w:rsid w:val="00B70CED"/>
    <w:rsid w:val="00B92780"/>
    <w:rsid w:val="00B93295"/>
    <w:rsid w:val="00B94536"/>
    <w:rsid w:val="00BB7175"/>
    <w:rsid w:val="00BD01C2"/>
    <w:rsid w:val="00BF199C"/>
    <w:rsid w:val="00BF1EC6"/>
    <w:rsid w:val="00BF3D72"/>
    <w:rsid w:val="00C307B2"/>
    <w:rsid w:val="00C34227"/>
    <w:rsid w:val="00C35D81"/>
    <w:rsid w:val="00C40D45"/>
    <w:rsid w:val="00C51F34"/>
    <w:rsid w:val="00C6099A"/>
    <w:rsid w:val="00C60D7E"/>
    <w:rsid w:val="00CB1446"/>
    <w:rsid w:val="00CB2867"/>
    <w:rsid w:val="00CC5283"/>
    <w:rsid w:val="00D03B6E"/>
    <w:rsid w:val="00D170BA"/>
    <w:rsid w:val="00D27C4E"/>
    <w:rsid w:val="00D34C7C"/>
    <w:rsid w:val="00D37DCB"/>
    <w:rsid w:val="00D445B4"/>
    <w:rsid w:val="00D60AF0"/>
    <w:rsid w:val="00D628AB"/>
    <w:rsid w:val="00D64507"/>
    <w:rsid w:val="00D727B1"/>
    <w:rsid w:val="00D95DA6"/>
    <w:rsid w:val="00DB770A"/>
    <w:rsid w:val="00DC5D28"/>
    <w:rsid w:val="00DC7D5A"/>
    <w:rsid w:val="00DD244D"/>
    <w:rsid w:val="00DE29DC"/>
    <w:rsid w:val="00DE617E"/>
    <w:rsid w:val="00DE6850"/>
    <w:rsid w:val="00DF67B7"/>
    <w:rsid w:val="00E120F4"/>
    <w:rsid w:val="00E4071E"/>
    <w:rsid w:val="00E43936"/>
    <w:rsid w:val="00E43CBC"/>
    <w:rsid w:val="00E50914"/>
    <w:rsid w:val="00E64792"/>
    <w:rsid w:val="00E65028"/>
    <w:rsid w:val="00EA7A98"/>
    <w:rsid w:val="00EB0ED4"/>
    <w:rsid w:val="00ED3EA9"/>
    <w:rsid w:val="00EE357A"/>
    <w:rsid w:val="00EE6A0E"/>
    <w:rsid w:val="00EE7D83"/>
    <w:rsid w:val="00EF1A89"/>
    <w:rsid w:val="00F011D7"/>
    <w:rsid w:val="00F069A4"/>
    <w:rsid w:val="00F34761"/>
    <w:rsid w:val="00F632A1"/>
    <w:rsid w:val="00F8431B"/>
    <w:rsid w:val="00F879EA"/>
    <w:rsid w:val="00F91BB6"/>
    <w:rsid w:val="00FA5316"/>
    <w:rsid w:val="00FA6CE7"/>
    <w:rsid w:val="00FB5CB5"/>
    <w:rsid w:val="00FC7239"/>
    <w:rsid w:val="00FD5CF1"/>
    <w:rsid w:val="00FE1863"/>
    <w:rsid w:val="00FF0FBE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,"/>
  <w:listSeparator w:val=";"/>
  <w14:docId w14:val="4DC54955"/>
  <w15:chartTrackingRefBased/>
  <w15:docId w15:val="{D0A9EF74-B6F6-46BE-AD49-68FE993A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uiPriority="99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107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F632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C307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307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5">
    <w:name w:val="heading 5"/>
    <w:basedOn w:val="Normal"/>
    <w:next w:val="Normal"/>
    <w:qFormat/>
    <w:rsid w:val="00BB7175"/>
    <w:pPr>
      <w:keepNext/>
      <w:widowControl w:val="0"/>
      <w:jc w:val="both"/>
      <w:outlineLvl w:val="4"/>
    </w:pPr>
    <w:rPr>
      <w:rFonts w:ascii="Arial" w:hAnsi="Arial"/>
      <w:b/>
      <w:snapToGrid w:val="0"/>
      <w:sz w:val="22"/>
      <w:szCs w:val="20"/>
    </w:rPr>
  </w:style>
  <w:style w:type="paragraph" w:styleId="Ttulo6">
    <w:name w:val="heading 6"/>
    <w:basedOn w:val="Normal"/>
    <w:next w:val="Normal"/>
    <w:qFormat/>
    <w:rsid w:val="00BB7175"/>
    <w:pPr>
      <w:keepNext/>
      <w:ind w:left="709" w:hanging="709"/>
      <w:outlineLvl w:val="5"/>
    </w:pPr>
    <w:rPr>
      <w:rFonts w:ascii="Arial" w:hAnsi="Arial"/>
      <w:b/>
      <w:snapToGrid w:val="0"/>
      <w:sz w:val="22"/>
      <w:szCs w:val="20"/>
    </w:rPr>
  </w:style>
  <w:style w:type="paragraph" w:styleId="Ttulo7">
    <w:name w:val="heading 7"/>
    <w:basedOn w:val="Normal"/>
    <w:next w:val="Normal"/>
    <w:qFormat/>
    <w:rsid w:val="00BB7175"/>
    <w:pPr>
      <w:keepNext/>
      <w:widowControl w:val="0"/>
      <w:jc w:val="both"/>
      <w:outlineLvl w:val="6"/>
    </w:pPr>
    <w:rPr>
      <w:rFonts w:ascii="Univers" w:hAnsi="Univers"/>
      <w:b/>
      <w:i/>
      <w:snapToGrid w:val="0"/>
      <w:szCs w:val="20"/>
    </w:rPr>
  </w:style>
  <w:style w:type="paragraph" w:styleId="Ttulo9">
    <w:name w:val="heading 9"/>
    <w:basedOn w:val="Normal"/>
    <w:next w:val="Normal"/>
    <w:qFormat/>
    <w:rsid w:val="00BB7175"/>
    <w:pPr>
      <w:keepNext/>
      <w:outlineLvl w:val="8"/>
    </w:pPr>
    <w:rPr>
      <w:rFonts w:ascii="Univers" w:hAnsi="Univers"/>
      <w:b/>
      <w:i/>
      <w:snapToGrid w:val="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726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726A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26AF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D01C2"/>
  </w:style>
  <w:style w:type="paragraph" w:styleId="Recuodecorpodetexto2">
    <w:name w:val="Body Text Indent 2"/>
    <w:basedOn w:val="Normal"/>
    <w:rsid w:val="00BB7175"/>
    <w:pPr>
      <w:ind w:left="709" w:hanging="709"/>
      <w:jc w:val="both"/>
    </w:pPr>
    <w:rPr>
      <w:rFonts w:ascii="Switzerland" w:hAnsi="Switzerland"/>
      <w:sz w:val="22"/>
      <w:szCs w:val="20"/>
    </w:rPr>
  </w:style>
  <w:style w:type="paragraph" w:styleId="Corpodetexto">
    <w:name w:val="Body Text"/>
    <w:basedOn w:val="Normal"/>
    <w:rsid w:val="00897ED4"/>
    <w:pPr>
      <w:jc w:val="both"/>
    </w:pPr>
  </w:style>
  <w:style w:type="paragraph" w:styleId="Recuodecorpodetexto">
    <w:name w:val="Body Text Indent"/>
    <w:basedOn w:val="Normal"/>
    <w:rsid w:val="00BF1EC6"/>
    <w:pPr>
      <w:tabs>
        <w:tab w:val="left" w:pos="1701"/>
      </w:tabs>
      <w:spacing w:line="360" w:lineRule="auto"/>
      <w:ind w:left="1134" w:hanging="1134"/>
      <w:jc w:val="both"/>
    </w:pPr>
    <w:rPr>
      <w:rFonts w:ascii="Arial" w:hAnsi="Arial"/>
      <w:sz w:val="20"/>
      <w:szCs w:val="20"/>
    </w:rPr>
  </w:style>
  <w:style w:type="paragraph" w:customStyle="1" w:styleId="Default">
    <w:name w:val="Default"/>
    <w:rsid w:val="00BF1EC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F1EC6"/>
    <w:pPr>
      <w:ind w:left="708"/>
    </w:pPr>
  </w:style>
  <w:style w:type="paragraph" w:styleId="Subttulo">
    <w:name w:val="Subtitle"/>
    <w:basedOn w:val="Normal"/>
    <w:next w:val="Normal"/>
    <w:link w:val="SubttuloChar"/>
    <w:qFormat/>
    <w:rsid w:val="00821079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locked/>
    <w:rsid w:val="00821079"/>
    <w:rPr>
      <w:rFonts w:ascii="Cambria" w:hAnsi="Cambria"/>
      <w:sz w:val="24"/>
      <w:szCs w:val="24"/>
      <w:lang w:val="pt-BR" w:eastAsia="pt-BR" w:bidi="ar-SA"/>
    </w:rPr>
  </w:style>
  <w:style w:type="paragraph" w:styleId="Textodebalo">
    <w:name w:val="Balloon Text"/>
    <w:basedOn w:val="Normal"/>
    <w:link w:val="TextodebaloChar"/>
    <w:rsid w:val="007019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0194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5D5B92"/>
  </w:style>
  <w:style w:type="paragraph" w:customStyle="1" w:styleId="Nivel01Titulo">
    <w:name w:val="Nivel_01_Titulo"/>
    <w:basedOn w:val="Ttulo1"/>
    <w:next w:val="Normal"/>
    <w:link w:val="Nivel01TituloChar"/>
    <w:qFormat/>
    <w:rsid w:val="00F632A1"/>
    <w:pPr>
      <w:numPr>
        <w:numId w:val="17"/>
      </w:numPr>
      <w:tabs>
        <w:tab w:val="num" w:pos="360"/>
        <w:tab w:val="left" w:pos="567"/>
      </w:tabs>
      <w:jc w:val="both"/>
    </w:pPr>
    <w:rPr>
      <w:rFonts w:ascii="Arial" w:hAnsi="Arial" w:cs="Times New Roman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F63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ivel01TituloChar">
    <w:name w:val="Nivel_01_Titulo Char"/>
    <w:basedOn w:val="Ttulo1Char"/>
    <w:link w:val="Nivel01Titulo"/>
    <w:rsid w:val="006F6E3C"/>
    <w:rPr>
      <w:rFonts w:ascii="Arial" w:eastAsiaTheme="majorEastAsia" w:hAnsi="Arial" w:cstheme="majorBidi"/>
      <w:b/>
      <w:bCs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semiHidden/>
    <w:rsid w:val="00C307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C307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link w:val="TtuloChar"/>
    <w:uiPriority w:val="99"/>
    <w:qFormat/>
    <w:rsid w:val="00C307B2"/>
    <w:pPr>
      <w:jc w:val="center"/>
    </w:pPr>
    <w:rPr>
      <w:b/>
      <w:bCs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uiPriority w:val="99"/>
    <w:rsid w:val="00C307B2"/>
    <w:rPr>
      <w:b/>
      <w:bCs/>
      <w:lang w:val="x-none" w:eastAsia="x-none"/>
    </w:rPr>
  </w:style>
  <w:style w:type="character" w:styleId="Refdecomentrio">
    <w:name w:val="annotation reference"/>
    <w:basedOn w:val="Fontepargpadro"/>
    <w:rsid w:val="00C307B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C307B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C307B2"/>
  </w:style>
  <w:style w:type="character" w:styleId="Forte">
    <w:name w:val="Strong"/>
    <w:basedOn w:val="Fontepargpadro"/>
    <w:uiPriority w:val="22"/>
    <w:qFormat/>
    <w:rsid w:val="00C307B2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rsid w:val="00733282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822D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Modelos\Executiv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6C4B-25F6-43F8-A0AC-960884F3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Executivo.dot</Template>
  <TotalTime>22</TotalTime>
  <Pages>8</Pages>
  <Words>3377</Words>
  <Characters>18238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Prefeitura Municipal de Niquelândia</Company>
  <LinksUpToDate>false</LinksUpToDate>
  <CharactersWithSpaces>21572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Valdir Fernando</dc:creator>
  <cp:keywords/>
  <cp:lastModifiedBy>valdirfernando062@gmail.com</cp:lastModifiedBy>
  <cp:revision>8</cp:revision>
  <cp:lastPrinted>2025-01-29T16:23:00Z</cp:lastPrinted>
  <dcterms:created xsi:type="dcterms:W3CDTF">2025-02-17T11:01:00Z</dcterms:created>
  <dcterms:modified xsi:type="dcterms:W3CDTF">2026-10-19T18:11:00Z</dcterms:modified>
</cp:coreProperties>
</file>