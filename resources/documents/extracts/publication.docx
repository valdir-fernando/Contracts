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1ACC" w14:textId="77777777" w:rsidR="00635BD2" w:rsidRPr="00347C3F" w:rsidRDefault="005808D7" w:rsidP="00635BD2">
      <w:pPr>
        <w:spacing w:after="0" w:line="240" w:lineRule="auto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#</w:t>
      </w:r>
      <w:r w:rsidR="00635BD2" w:rsidRPr="00347C3F">
        <w:rPr>
          <w:rFonts w:ascii="Tahoma" w:hAnsi="Tahoma" w:cs="Tahoma"/>
          <w:b/>
          <w:sz w:val="20"/>
          <w:szCs w:val="20"/>
        </w:rPr>
        <w:t>FUNDO</w:t>
      </w:r>
    </w:p>
    <w:p w14:paraId="3D88EC69" w14:textId="6EF6FE0E" w:rsidR="00635BD2" w:rsidRPr="00347C3F" w:rsidRDefault="00635BD2" w:rsidP="00635BD2">
      <w:pPr>
        <w:spacing w:after="0" w:line="240" w:lineRule="auto"/>
        <w:rPr>
          <w:rFonts w:ascii="Tahoma" w:hAnsi="Tahoma" w:cs="Tahoma"/>
          <w:bCs/>
          <w:sz w:val="20"/>
          <w:szCs w:val="20"/>
        </w:rPr>
      </w:pPr>
      <w:r w:rsidRPr="00347C3F">
        <w:rPr>
          <w:rFonts w:ascii="Tahoma" w:hAnsi="Tahoma" w:cs="Tahoma"/>
          <w:bCs/>
          <w:sz w:val="20"/>
          <w:szCs w:val="20"/>
        </w:rPr>
        <w:t xml:space="preserve">ADM: </w:t>
      </w:r>
      <w:r w:rsidR="00530D4A">
        <w:rPr>
          <w:rFonts w:ascii="Tahoma" w:hAnsi="Tahoma" w:cs="Tahoma"/>
          <w:bCs/>
          <w:sz w:val="20"/>
          <w:szCs w:val="20"/>
        </w:rPr>
        <w:t>#ADM</w:t>
      </w:r>
    </w:p>
    <w:p w14:paraId="48E24BFD" w14:textId="77777777" w:rsidR="00635BD2" w:rsidRPr="00530D4A" w:rsidRDefault="00635BD2" w:rsidP="00635BD2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530D4A">
        <w:rPr>
          <w:rFonts w:ascii="Tahoma" w:hAnsi="Tahoma" w:cs="Tahoma"/>
          <w:b/>
          <w:bCs/>
          <w:sz w:val="20"/>
          <w:szCs w:val="20"/>
        </w:rPr>
        <w:t>EXTRATO DE CONTRATO #CONTRATO</w:t>
      </w:r>
    </w:p>
    <w:p w14:paraId="2C8A0C91" w14:textId="77777777" w:rsidR="00635BD2" w:rsidRPr="00347C3F" w:rsidRDefault="00635BD2" w:rsidP="00635BD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347C3F">
        <w:rPr>
          <w:rFonts w:ascii="Tahoma" w:hAnsi="Tahoma" w:cs="Tahoma"/>
          <w:sz w:val="20"/>
          <w:szCs w:val="20"/>
        </w:rPr>
        <w:t>Tipo de Contrato: #TIPO</w:t>
      </w:r>
    </w:p>
    <w:p w14:paraId="4710E07B" w14:textId="77777777" w:rsidR="00635BD2" w:rsidRPr="00347C3F" w:rsidRDefault="00635BD2" w:rsidP="00635BD2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47C3F">
        <w:rPr>
          <w:rFonts w:ascii="Tahoma" w:hAnsi="Tahoma" w:cs="Tahoma"/>
          <w:sz w:val="20"/>
          <w:szCs w:val="20"/>
        </w:rPr>
        <w:t>Processo/Licitação: #PROCESSO - #MODALIDADE nº. #N_LICIT</w:t>
      </w:r>
    </w:p>
    <w:p w14:paraId="6D80A54C" w14:textId="77777777" w:rsidR="00635BD2" w:rsidRPr="00347C3F" w:rsidRDefault="00635BD2" w:rsidP="00635BD2">
      <w:pPr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47C3F">
        <w:rPr>
          <w:rFonts w:ascii="Tahoma" w:hAnsi="Tahoma" w:cs="Tahoma"/>
          <w:sz w:val="20"/>
          <w:szCs w:val="20"/>
        </w:rPr>
        <w:t xml:space="preserve">Fornecedor: </w:t>
      </w:r>
      <w:r w:rsidRPr="00347C3F">
        <w:rPr>
          <w:rFonts w:ascii="Tahoma" w:hAnsi="Tahoma" w:cs="Tahoma"/>
          <w:b/>
          <w:bCs/>
          <w:color w:val="000000"/>
          <w:sz w:val="20"/>
          <w:szCs w:val="20"/>
        </w:rPr>
        <w:t>#FORNECEDOR</w:t>
      </w:r>
    </w:p>
    <w:p w14:paraId="7B5253E9" w14:textId="77777777" w:rsidR="00635BD2" w:rsidRPr="00347C3F" w:rsidRDefault="00635BD2" w:rsidP="00635BD2">
      <w:pPr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47C3F">
        <w:rPr>
          <w:rFonts w:ascii="Tahoma" w:hAnsi="Tahoma" w:cs="Tahoma"/>
          <w:color w:val="000000"/>
          <w:sz w:val="20"/>
          <w:szCs w:val="20"/>
        </w:rPr>
        <w:t>#CNPJ_FORNECEDOR</w:t>
      </w:r>
    </w:p>
    <w:p w14:paraId="206A02DD" w14:textId="77777777" w:rsidR="00635BD2" w:rsidRDefault="00635BD2" w:rsidP="00635BD2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47C3F">
        <w:rPr>
          <w:rFonts w:ascii="Tahoma" w:hAnsi="Tahoma" w:cs="Tahoma"/>
          <w:color w:val="000000"/>
          <w:sz w:val="20"/>
          <w:szCs w:val="20"/>
        </w:rPr>
        <w:t>Objeto:</w:t>
      </w:r>
    </w:p>
    <w:p w14:paraId="1DFC9D72" w14:textId="77777777" w:rsidR="00635BD2" w:rsidRPr="00347C3F" w:rsidRDefault="00635BD2" w:rsidP="00635BD2">
      <w:pPr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47C3F">
        <w:rPr>
          <w:rFonts w:ascii="Tahoma" w:hAnsi="Tahoma" w:cs="Tahoma"/>
          <w:color w:val="000000"/>
          <w:sz w:val="20"/>
          <w:szCs w:val="20"/>
        </w:rPr>
        <w:t>#OBJETO</w:t>
      </w:r>
    </w:p>
    <w:p w14:paraId="7F30EAFD" w14:textId="77777777" w:rsidR="00635BD2" w:rsidRPr="00347C3F" w:rsidRDefault="00635BD2" w:rsidP="00635BD2">
      <w:pPr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47C3F">
        <w:rPr>
          <w:rFonts w:ascii="Tahoma" w:hAnsi="Tahoma" w:cs="Tahoma"/>
          <w:color w:val="000000"/>
          <w:sz w:val="20"/>
          <w:szCs w:val="20"/>
        </w:rPr>
        <w:t>VALOR TOTAL: #VALOR (#EXTENSO)</w:t>
      </w:r>
    </w:p>
    <w:p w14:paraId="12B3DE2E" w14:textId="77777777" w:rsidR="00635BD2" w:rsidRPr="00347C3F" w:rsidRDefault="00635BD2" w:rsidP="00635BD2">
      <w:pPr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</w:p>
    <w:p w14:paraId="195F3E57" w14:textId="77777777" w:rsidR="00635BD2" w:rsidRPr="00347C3F" w:rsidRDefault="00635BD2" w:rsidP="00635BD2">
      <w:pPr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47C3F">
        <w:rPr>
          <w:rFonts w:ascii="Tahoma" w:hAnsi="Tahoma" w:cs="Tahoma"/>
          <w:color w:val="000000"/>
          <w:sz w:val="20"/>
          <w:szCs w:val="20"/>
        </w:rPr>
        <w:t>DATA: #DATA</w:t>
      </w:r>
    </w:p>
    <w:p w14:paraId="75E748D9" w14:textId="77777777" w:rsidR="00635BD2" w:rsidRPr="00347C3F" w:rsidRDefault="00635BD2" w:rsidP="00635BD2">
      <w:pPr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</w:p>
    <w:p w14:paraId="44E2A458" w14:textId="77777777" w:rsidR="00635BD2" w:rsidRPr="00347C3F" w:rsidRDefault="00635BD2" w:rsidP="00635BD2">
      <w:pPr>
        <w:spacing w:after="0" w:line="240" w:lineRule="auto"/>
        <w:jc w:val="both"/>
        <w:rPr>
          <w:rFonts w:ascii="Tahoma" w:hAnsi="Tahoma" w:cs="Tahoma"/>
          <w:bCs/>
          <w:caps/>
          <w:sz w:val="20"/>
          <w:szCs w:val="20"/>
        </w:rPr>
      </w:pPr>
      <w:r w:rsidRPr="00347C3F">
        <w:rPr>
          <w:rFonts w:ascii="Tahoma" w:hAnsi="Tahoma" w:cs="Tahoma"/>
          <w:b/>
          <w:caps/>
          <w:sz w:val="20"/>
          <w:szCs w:val="20"/>
        </w:rPr>
        <w:t>#NOME_GESTOR</w:t>
      </w:r>
    </w:p>
    <w:p w14:paraId="45C79305" w14:textId="77777777" w:rsidR="00635BD2" w:rsidRPr="00347C3F" w:rsidRDefault="00635BD2" w:rsidP="00635BD2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47C3F">
        <w:rPr>
          <w:rFonts w:ascii="Tahoma" w:hAnsi="Tahoma" w:cs="Tahoma"/>
          <w:bCs/>
          <w:caps/>
          <w:sz w:val="20"/>
          <w:szCs w:val="20"/>
        </w:rPr>
        <w:t xml:space="preserve">CPF: </w:t>
      </w:r>
      <w:r w:rsidRPr="00347C3F">
        <w:rPr>
          <w:rFonts w:ascii="Tahoma" w:hAnsi="Tahoma" w:cs="Tahoma"/>
          <w:sz w:val="20"/>
          <w:szCs w:val="20"/>
        </w:rPr>
        <w:t>#CPF_GESTOR</w:t>
      </w:r>
    </w:p>
    <w:p w14:paraId="145FF27F" w14:textId="77777777" w:rsidR="00635BD2" w:rsidRPr="00347C3F" w:rsidRDefault="00635BD2" w:rsidP="00635BD2">
      <w:pPr>
        <w:spacing w:after="0" w:line="240" w:lineRule="auto"/>
        <w:jc w:val="both"/>
        <w:rPr>
          <w:rFonts w:ascii="Tahoma" w:hAnsi="Tahoma" w:cs="Tahoma"/>
          <w:bCs/>
          <w:sz w:val="20"/>
          <w:szCs w:val="20"/>
        </w:rPr>
      </w:pPr>
      <w:r w:rsidRPr="00347C3F">
        <w:rPr>
          <w:rFonts w:ascii="Tahoma" w:hAnsi="Tahoma" w:cs="Tahoma"/>
          <w:bCs/>
          <w:caps/>
          <w:sz w:val="20"/>
          <w:szCs w:val="20"/>
        </w:rPr>
        <w:t>#CARGO_GESTOR</w:t>
      </w:r>
    </w:p>
    <w:p w14:paraId="3FE6B725" w14:textId="77777777" w:rsidR="00635BD2" w:rsidRDefault="00635BD2" w:rsidP="00635BD2">
      <w:pPr>
        <w:spacing w:after="0" w:line="240" w:lineRule="auto"/>
      </w:pPr>
    </w:p>
    <w:p w14:paraId="110CEB73" w14:textId="77777777" w:rsidR="0052550B" w:rsidRDefault="0052550B" w:rsidP="00635BD2">
      <w:pPr>
        <w:spacing w:after="0" w:line="240" w:lineRule="auto"/>
      </w:pPr>
    </w:p>
    <w:p w14:paraId="37B1488F" w14:textId="77777777" w:rsidR="0052550B" w:rsidRPr="00635BD2" w:rsidRDefault="0052550B" w:rsidP="00635BD2">
      <w:pPr>
        <w:spacing w:after="0" w:line="240" w:lineRule="auto"/>
      </w:pPr>
    </w:p>
    <w:sectPr w:rsidR="0052550B" w:rsidRPr="00635B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4A"/>
    <w:rsid w:val="001064F8"/>
    <w:rsid w:val="00347C3F"/>
    <w:rsid w:val="0052550B"/>
    <w:rsid w:val="00530D4A"/>
    <w:rsid w:val="005808D7"/>
    <w:rsid w:val="005D5D42"/>
    <w:rsid w:val="00635BD2"/>
    <w:rsid w:val="007742CA"/>
    <w:rsid w:val="00870288"/>
    <w:rsid w:val="009630F3"/>
    <w:rsid w:val="00A549F0"/>
    <w:rsid w:val="00A868CF"/>
    <w:rsid w:val="00AE51C3"/>
    <w:rsid w:val="00B678DA"/>
    <w:rsid w:val="00E561C2"/>
    <w:rsid w:val="00E6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487EF"/>
  <w15:chartTrackingRefBased/>
  <w15:docId w15:val="{A3052BAD-20AE-4D79-A592-AE6E6228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0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0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0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0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0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0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0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0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0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0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0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0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02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028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02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02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02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02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0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0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0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0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0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02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02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028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0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028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0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ystem_Gestao_V2_27-12-2024\Modelos\Extrato_Diario\Extrato_Diari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Extrato_Diario.dotx</Template>
  <TotalTime>2</TotalTime>
  <Pages>1</Pages>
  <Words>43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Valdir</dc:creator>
  <cp:keywords/>
  <dc:description/>
  <cp:lastModifiedBy>valdirfernando062@gmail.com</cp:lastModifiedBy>
  <cp:revision>1</cp:revision>
  <dcterms:created xsi:type="dcterms:W3CDTF">2026-10-17T21:10:00Z</dcterms:created>
  <dcterms:modified xsi:type="dcterms:W3CDTF">2026-10-17T21:12:00Z</dcterms:modified>
</cp:coreProperties>
</file>