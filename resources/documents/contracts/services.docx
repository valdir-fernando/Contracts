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6049" w14:textId="77777777" w:rsidR="001446FA" w:rsidRDefault="001446FA" w:rsidP="001446FA">
      <w:pPr>
        <w:pStyle w:val="Default"/>
        <w:jc w:val="center"/>
        <w:rPr>
          <w:b/>
          <w:bCs/>
          <w:color w:val="auto"/>
          <w:sz w:val="28"/>
          <w:szCs w:val="28"/>
        </w:rPr>
      </w:pPr>
      <w:r w:rsidRPr="00821079">
        <w:rPr>
          <w:b/>
          <w:bCs/>
          <w:color w:val="auto"/>
          <w:sz w:val="28"/>
          <w:szCs w:val="28"/>
        </w:rPr>
        <w:t>CONTRATO</w:t>
      </w:r>
      <w:r>
        <w:rPr>
          <w:b/>
          <w:bCs/>
          <w:color w:val="auto"/>
          <w:sz w:val="28"/>
          <w:szCs w:val="28"/>
        </w:rPr>
        <w:t xml:space="preserve"> </w:t>
      </w:r>
    </w:p>
    <w:p w14:paraId="03E4886C" w14:textId="77777777" w:rsidR="001446FA" w:rsidRPr="00B70CED" w:rsidRDefault="001446FA" w:rsidP="001446FA">
      <w:pPr>
        <w:pStyle w:val="Default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SERVIÇOS DIVERSOS</w:t>
      </w:r>
      <w:r w:rsidRPr="00821079">
        <w:rPr>
          <w:b/>
          <w:bCs/>
          <w:color w:val="auto"/>
          <w:sz w:val="28"/>
          <w:szCs w:val="28"/>
        </w:rPr>
        <w:t xml:space="preserve"> Nº </w:t>
      </w:r>
      <w:r>
        <w:rPr>
          <w:b/>
          <w:bCs/>
          <w:color w:val="auto"/>
          <w:sz w:val="28"/>
          <w:szCs w:val="28"/>
        </w:rPr>
        <w:t>#CONTRATO</w:t>
      </w:r>
    </w:p>
    <w:p w14:paraId="715237AD" w14:textId="77777777" w:rsidR="001446FA" w:rsidRPr="0082107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A2EDAA2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7286838B" w14:textId="77777777" w:rsidR="001446FA" w:rsidRDefault="001446FA" w:rsidP="001446FA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Processo Administrativo: </w:t>
      </w:r>
      <w:r w:rsidRPr="00AA21CD">
        <w:rPr>
          <w:rFonts w:ascii="Arial" w:hAnsi="Arial" w:cs="Arial"/>
          <w:sz w:val="20"/>
          <w:szCs w:val="20"/>
        </w:rPr>
        <w:t>#PROCESSO</w:t>
      </w:r>
    </w:p>
    <w:p w14:paraId="2D714DBB" w14:textId="77777777" w:rsidR="001446FA" w:rsidRPr="00AA21CD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D73EBF">
        <w:rPr>
          <w:rFonts w:ascii="Arial" w:hAnsi="Arial" w:cs="Arial"/>
          <w:b/>
          <w:bCs/>
          <w:sz w:val="20"/>
          <w:szCs w:val="20"/>
        </w:rPr>
        <w:t>#MODALIDADE</w:t>
      </w:r>
      <w:r>
        <w:rPr>
          <w:rFonts w:ascii="Arial" w:hAnsi="Arial" w:cs="Arial"/>
          <w:sz w:val="20"/>
          <w:szCs w:val="20"/>
        </w:rPr>
        <w:t xml:space="preserve"> nº. #N_LICIT</w:t>
      </w:r>
    </w:p>
    <w:p w14:paraId="6EBFB780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4BEFAF06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451A4708" w14:textId="77777777" w:rsidR="001446FA" w:rsidRPr="00370F01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</w:t>
      </w:r>
      <w:r w:rsidRPr="00AA21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#FUNDO</w:t>
      </w:r>
      <w:r w:rsidRPr="00647540">
        <w:rPr>
          <w:rFonts w:ascii="Arial" w:hAnsi="Arial" w:cs="Arial"/>
          <w:sz w:val="20"/>
          <w:szCs w:val="20"/>
        </w:rPr>
        <w:t>, pessoa jurídica de direito público interno, inscrit</w:t>
      </w:r>
      <w:r>
        <w:rPr>
          <w:rFonts w:ascii="Arial" w:hAnsi="Arial" w:cs="Arial"/>
          <w:sz w:val="20"/>
          <w:szCs w:val="20"/>
        </w:rPr>
        <w:t>a</w:t>
      </w:r>
      <w:r w:rsidRPr="00647540">
        <w:rPr>
          <w:rFonts w:ascii="Arial" w:hAnsi="Arial" w:cs="Arial"/>
          <w:sz w:val="20"/>
          <w:szCs w:val="20"/>
        </w:rPr>
        <w:t xml:space="preserve"> no CNPJ nº. </w:t>
      </w:r>
      <w:r>
        <w:rPr>
          <w:rFonts w:ascii="Arial" w:hAnsi="Arial" w:cs="Arial"/>
          <w:sz w:val="20"/>
          <w:szCs w:val="20"/>
        </w:rPr>
        <w:t>#CNPJ_FUNDO</w:t>
      </w:r>
      <w:r w:rsidRPr="00647540">
        <w:rPr>
          <w:rFonts w:ascii="Arial" w:hAnsi="Arial" w:cs="Arial"/>
          <w:sz w:val="20"/>
          <w:szCs w:val="20"/>
        </w:rPr>
        <w:t>, com endereço n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#END_FUNDO</w:t>
      </w:r>
      <w:r w:rsidRPr="00647540">
        <w:rPr>
          <w:rFonts w:ascii="Arial" w:hAnsi="Arial" w:cs="Arial"/>
          <w:sz w:val="20"/>
          <w:szCs w:val="20"/>
        </w:rPr>
        <w:t xml:space="preserve">, neste ato representado pelo(a) </w:t>
      </w:r>
      <w:r>
        <w:rPr>
          <w:rFonts w:ascii="Arial" w:hAnsi="Arial" w:cs="Arial"/>
          <w:b/>
          <w:caps/>
          <w:sz w:val="20"/>
          <w:szCs w:val="20"/>
        </w:rPr>
        <w:t>#CARGO_GESTOR</w:t>
      </w:r>
      <w:r w:rsidRPr="00647540">
        <w:rPr>
          <w:rFonts w:ascii="Arial" w:hAnsi="Arial" w:cs="Arial"/>
          <w:sz w:val="20"/>
          <w:szCs w:val="20"/>
        </w:rPr>
        <w:t xml:space="preserve">, Senhor(a) </w:t>
      </w:r>
      <w:r>
        <w:rPr>
          <w:rFonts w:ascii="Arial" w:hAnsi="Arial" w:cs="Arial"/>
          <w:b/>
          <w:caps/>
          <w:sz w:val="20"/>
          <w:szCs w:val="20"/>
        </w:rPr>
        <w:t>#NOME_GESTOR</w:t>
      </w:r>
      <w:r w:rsidRPr="00647540">
        <w:rPr>
          <w:rFonts w:ascii="Arial" w:hAnsi="Arial" w:cs="Arial"/>
          <w:sz w:val="20"/>
          <w:szCs w:val="20"/>
        </w:rPr>
        <w:t>, brasileiro(a), residente e domiciliad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nesta cidade, CPF nº. </w:t>
      </w:r>
      <w:r>
        <w:rPr>
          <w:rFonts w:ascii="Arial" w:hAnsi="Arial" w:cs="Arial"/>
          <w:sz w:val="20"/>
          <w:szCs w:val="20"/>
        </w:rPr>
        <w:t>#CPF_GESTOR</w:t>
      </w:r>
      <w:r w:rsidRPr="0064754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</w:t>
      </w:r>
      <w:r w:rsidRPr="00647540">
        <w:rPr>
          <w:rFonts w:ascii="Arial" w:hAnsi="Arial" w:cs="Arial"/>
          <w:sz w:val="20"/>
          <w:szCs w:val="20"/>
        </w:rPr>
        <w:t xml:space="preserve">arteira de </w:t>
      </w:r>
      <w:r>
        <w:rPr>
          <w:rFonts w:ascii="Arial" w:hAnsi="Arial" w:cs="Arial"/>
          <w:sz w:val="20"/>
          <w:szCs w:val="20"/>
        </w:rPr>
        <w:t>I</w:t>
      </w:r>
      <w:r w:rsidRPr="00647540">
        <w:rPr>
          <w:rFonts w:ascii="Arial" w:hAnsi="Arial" w:cs="Arial"/>
          <w:sz w:val="20"/>
          <w:szCs w:val="20"/>
        </w:rPr>
        <w:t xml:space="preserve">dentidade nº. </w:t>
      </w:r>
      <w:r>
        <w:rPr>
          <w:rFonts w:ascii="Arial" w:hAnsi="Arial" w:cs="Arial"/>
          <w:sz w:val="20"/>
          <w:szCs w:val="20"/>
        </w:rPr>
        <w:t>#RG_GESTOR</w:t>
      </w:r>
      <w:r w:rsidRPr="00647540">
        <w:rPr>
          <w:rFonts w:ascii="Arial" w:hAnsi="Arial" w:cs="Arial"/>
          <w:sz w:val="20"/>
          <w:szCs w:val="20"/>
        </w:rPr>
        <w:t>, doravante designad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simplesmente </w:t>
      </w:r>
      <w:r w:rsidRPr="00647540">
        <w:rPr>
          <w:rFonts w:ascii="Arial" w:hAnsi="Arial" w:cs="Arial"/>
          <w:b/>
          <w:sz w:val="20"/>
          <w:szCs w:val="20"/>
        </w:rPr>
        <w:t>CONTRATANTE</w:t>
      </w:r>
      <w:r w:rsidRPr="002D76DB">
        <w:rPr>
          <w:rFonts w:ascii="Arial" w:hAnsi="Arial" w:cs="Arial"/>
          <w:color w:val="000000"/>
          <w:sz w:val="20"/>
          <w:szCs w:val="20"/>
        </w:rPr>
        <w:t>, e a empresa</w:t>
      </w:r>
      <w:r w:rsidRPr="002D76DB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#FORNECEDOR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CNPJ nº. </w:t>
      </w:r>
      <w:r>
        <w:rPr>
          <w:rFonts w:ascii="Arial" w:hAnsi="Arial" w:cs="Arial"/>
          <w:color w:val="000000"/>
          <w:sz w:val="20"/>
          <w:szCs w:val="20"/>
        </w:rPr>
        <w:t>#CNPJ_FORNECEDOR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com sede na </w:t>
      </w:r>
      <w:r>
        <w:rPr>
          <w:rFonts w:ascii="Arial" w:hAnsi="Arial" w:cs="Arial"/>
          <w:sz w:val="20"/>
          <w:szCs w:val="20"/>
        </w:rPr>
        <w:t>#END_FORNECEDOR</w:t>
      </w:r>
      <w:r w:rsidRPr="00370F01">
        <w:rPr>
          <w:rFonts w:ascii="Arial" w:hAnsi="Arial" w:cs="Arial"/>
          <w:sz w:val="20"/>
          <w:szCs w:val="20"/>
        </w:rPr>
        <w:t>, nes</w:t>
      </w:r>
      <w:r>
        <w:rPr>
          <w:rFonts w:ascii="Arial" w:hAnsi="Arial" w:cs="Arial"/>
          <w:sz w:val="20"/>
          <w:szCs w:val="20"/>
        </w:rPr>
        <w:t>te ato representada pelo(a) Sr.</w:t>
      </w:r>
      <w:r w:rsidRPr="00370F01">
        <w:rPr>
          <w:rFonts w:ascii="Arial" w:hAnsi="Arial" w:cs="Arial"/>
          <w:sz w:val="20"/>
          <w:szCs w:val="20"/>
        </w:rPr>
        <w:t xml:space="preserve">(a) </w:t>
      </w:r>
      <w:r>
        <w:rPr>
          <w:rFonts w:ascii="Arial" w:hAnsi="Arial" w:cs="Arial"/>
          <w:b/>
          <w:sz w:val="20"/>
          <w:szCs w:val="20"/>
        </w:rPr>
        <w:t>#REPRESENTANTE_FORNECEDOR</w:t>
      </w:r>
      <w:r w:rsidRPr="00370F01">
        <w:rPr>
          <w:rFonts w:ascii="Arial" w:hAnsi="Arial" w:cs="Arial"/>
          <w:sz w:val="20"/>
          <w:szCs w:val="20"/>
        </w:rPr>
        <w:t>, portador</w:t>
      </w:r>
      <w:r>
        <w:rPr>
          <w:rFonts w:ascii="Arial" w:hAnsi="Arial" w:cs="Arial"/>
          <w:sz w:val="20"/>
          <w:szCs w:val="20"/>
        </w:rPr>
        <w:t>(a)</w:t>
      </w:r>
      <w:r w:rsidRPr="00370F01">
        <w:rPr>
          <w:rFonts w:ascii="Arial" w:hAnsi="Arial" w:cs="Arial"/>
          <w:sz w:val="20"/>
          <w:szCs w:val="20"/>
        </w:rPr>
        <w:t xml:space="preserve"> do CPF nº. </w:t>
      </w:r>
      <w:r w:rsidRPr="00F3565E">
        <w:rPr>
          <w:rFonts w:ascii="Arial" w:hAnsi="Arial" w:cs="Arial"/>
          <w:bCs/>
          <w:sz w:val="20"/>
          <w:szCs w:val="20"/>
        </w:rPr>
        <w:t>#CPF_REPRESENTANTE</w:t>
      </w:r>
      <w:r w:rsidRPr="00370F01">
        <w:rPr>
          <w:rFonts w:ascii="Arial" w:hAnsi="Arial" w:cs="Arial"/>
          <w:sz w:val="20"/>
          <w:szCs w:val="20"/>
        </w:rPr>
        <w:t xml:space="preserve">, RG nº. </w:t>
      </w:r>
      <w:r w:rsidRPr="00F3565E">
        <w:rPr>
          <w:rFonts w:ascii="Arial" w:hAnsi="Arial" w:cs="Arial"/>
          <w:bCs/>
          <w:sz w:val="20"/>
          <w:szCs w:val="20"/>
        </w:rPr>
        <w:t>#RG_REPRESENTANTE</w:t>
      </w:r>
      <w:r w:rsidRPr="00370F01">
        <w:rPr>
          <w:rFonts w:ascii="Arial" w:hAnsi="Arial" w:cs="Arial"/>
          <w:sz w:val="20"/>
          <w:szCs w:val="20"/>
        </w:rPr>
        <w:t xml:space="preserve">, doravante designada simplesmente </w:t>
      </w:r>
      <w:r w:rsidRPr="00370F01">
        <w:rPr>
          <w:rFonts w:ascii="Arial" w:hAnsi="Arial" w:cs="Arial"/>
          <w:b/>
          <w:bCs/>
          <w:sz w:val="20"/>
          <w:szCs w:val="20"/>
        </w:rPr>
        <w:t>CONTRATADA</w:t>
      </w:r>
      <w:r w:rsidRPr="00370F01">
        <w:rPr>
          <w:rFonts w:ascii="Arial" w:hAnsi="Arial" w:cs="Arial"/>
          <w:sz w:val="20"/>
          <w:szCs w:val="20"/>
        </w:rPr>
        <w:t>,</w:t>
      </w:r>
      <w:r w:rsidRPr="00370F01">
        <w:rPr>
          <w:rFonts w:ascii="Arial" w:hAnsi="Arial" w:cs="Arial"/>
          <w:b/>
          <w:sz w:val="20"/>
          <w:szCs w:val="20"/>
        </w:rPr>
        <w:t xml:space="preserve"> </w:t>
      </w:r>
      <w:r w:rsidRPr="00370F01">
        <w:rPr>
          <w:rFonts w:ascii="Arial" w:hAnsi="Arial" w:cs="Arial"/>
          <w:sz w:val="20"/>
          <w:szCs w:val="20"/>
        </w:rPr>
        <w:t>têm, entre si, acordados os termos deste Contrato, mediante as cláusulas e condições seguintes:</w:t>
      </w:r>
    </w:p>
    <w:p w14:paraId="1C23CD2F" w14:textId="77777777" w:rsidR="001446FA" w:rsidRPr="00E93543" w:rsidRDefault="001446FA" w:rsidP="001446FA">
      <w:pPr>
        <w:jc w:val="both"/>
        <w:rPr>
          <w:rFonts w:ascii="Arial" w:hAnsi="Arial" w:cs="Arial"/>
          <w:sz w:val="16"/>
          <w:szCs w:val="16"/>
        </w:rPr>
      </w:pPr>
    </w:p>
    <w:p w14:paraId="24833E4C" w14:textId="77777777" w:rsidR="001446FA" w:rsidRPr="002D76DB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2D76DB">
        <w:rPr>
          <w:b/>
          <w:color w:val="auto"/>
          <w:sz w:val="20"/>
          <w:szCs w:val="20"/>
        </w:rPr>
        <w:t>Da Fundamentação Legal</w:t>
      </w:r>
      <w:r w:rsidRPr="002D76DB">
        <w:rPr>
          <w:color w:val="auto"/>
          <w:sz w:val="20"/>
          <w:szCs w:val="20"/>
        </w:rPr>
        <w:t xml:space="preserve">: O presente contrato é regido pela Lei </w:t>
      </w:r>
      <w:r>
        <w:rPr>
          <w:color w:val="auto"/>
          <w:sz w:val="20"/>
          <w:szCs w:val="20"/>
        </w:rPr>
        <w:t xml:space="preserve">Federal </w:t>
      </w:r>
      <w:r w:rsidRPr="002D76DB">
        <w:rPr>
          <w:color w:val="auto"/>
          <w:sz w:val="20"/>
          <w:szCs w:val="20"/>
        </w:rPr>
        <w:t xml:space="preserve">nº. </w:t>
      </w:r>
      <w:r>
        <w:rPr>
          <w:color w:val="auto"/>
          <w:sz w:val="20"/>
          <w:szCs w:val="20"/>
        </w:rPr>
        <w:t>14.133</w:t>
      </w:r>
      <w:r w:rsidRPr="002D76DB">
        <w:rPr>
          <w:color w:val="auto"/>
          <w:sz w:val="20"/>
          <w:szCs w:val="20"/>
        </w:rPr>
        <w:t xml:space="preserve">, de </w:t>
      </w:r>
      <w:r>
        <w:rPr>
          <w:color w:val="auto"/>
          <w:sz w:val="20"/>
          <w:szCs w:val="20"/>
        </w:rPr>
        <w:t xml:space="preserve">01 de abril de 2021 e decorre do(a) </w:t>
      </w:r>
      <w:r w:rsidRPr="00AA21CD">
        <w:rPr>
          <w:sz w:val="20"/>
          <w:szCs w:val="20"/>
        </w:rPr>
        <w:t>#MODALIDADE</w:t>
      </w:r>
      <w:r>
        <w:rPr>
          <w:sz w:val="20"/>
          <w:szCs w:val="20"/>
        </w:rPr>
        <w:t xml:space="preserve"> nº. #N_LICIT</w:t>
      </w:r>
      <w:r w:rsidRPr="002D76DB">
        <w:rPr>
          <w:color w:val="auto"/>
          <w:sz w:val="20"/>
          <w:szCs w:val="20"/>
        </w:rPr>
        <w:t xml:space="preserve">, realizado em </w:t>
      </w:r>
      <w:r>
        <w:rPr>
          <w:color w:val="auto"/>
          <w:sz w:val="20"/>
          <w:szCs w:val="20"/>
        </w:rPr>
        <w:t>#DATA_LICIT</w:t>
      </w:r>
      <w:r w:rsidRPr="002D76DB">
        <w:rPr>
          <w:color w:val="auto"/>
          <w:sz w:val="20"/>
          <w:szCs w:val="20"/>
        </w:rPr>
        <w:t xml:space="preserve">, conforme consta do </w:t>
      </w:r>
      <w:r>
        <w:rPr>
          <w:color w:val="auto"/>
          <w:sz w:val="20"/>
          <w:szCs w:val="20"/>
        </w:rPr>
        <w:t>P</w:t>
      </w:r>
      <w:r w:rsidRPr="002D76DB">
        <w:rPr>
          <w:color w:val="auto"/>
          <w:sz w:val="20"/>
          <w:szCs w:val="20"/>
        </w:rPr>
        <w:t xml:space="preserve">rocesso </w:t>
      </w:r>
      <w:r>
        <w:rPr>
          <w:color w:val="auto"/>
          <w:sz w:val="20"/>
          <w:szCs w:val="20"/>
        </w:rPr>
        <w:t>A</w:t>
      </w:r>
      <w:r w:rsidRPr="002D76DB">
        <w:rPr>
          <w:color w:val="auto"/>
          <w:sz w:val="20"/>
          <w:szCs w:val="20"/>
        </w:rPr>
        <w:t xml:space="preserve">dministrativo nº. </w:t>
      </w:r>
      <w:r>
        <w:rPr>
          <w:bCs/>
          <w:color w:val="auto"/>
          <w:sz w:val="20"/>
          <w:szCs w:val="20"/>
        </w:rPr>
        <w:t>#PROCESSO</w:t>
      </w:r>
      <w:r w:rsidRPr="002D76DB">
        <w:rPr>
          <w:bCs/>
          <w:color w:val="auto"/>
          <w:sz w:val="20"/>
          <w:szCs w:val="20"/>
        </w:rPr>
        <w:t>.</w:t>
      </w:r>
      <w:r w:rsidRPr="002D76DB">
        <w:rPr>
          <w:color w:val="auto"/>
          <w:sz w:val="20"/>
          <w:szCs w:val="20"/>
        </w:rPr>
        <w:t xml:space="preserve"> </w:t>
      </w:r>
    </w:p>
    <w:p w14:paraId="59F9A241" w14:textId="77777777" w:rsidR="001446FA" w:rsidRPr="002D76DB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58D27DBD" w14:textId="77777777" w:rsidR="001446FA" w:rsidRPr="001808BC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2D76DB">
        <w:rPr>
          <w:rFonts w:ascii="Arial" w:hAnsi="Arial" w:cs="Arial"/>
          <w:b/>
          <w:sz w:val="20"/>
          <w:szCs w:val="20"/>
        </w:rPr>
        <w:t>Data e Local de assinatura</w:t>
      </w:r>
      <w:r w:rsidRPr="002D76DB">
        <w:rPr>
          <w:rFonts w:ascii="Arial" w:hAnsi="Arial" w:cs="Arial"/>
          <w:sz w:val="20"/>
          <w:szCs w:val="20"/>
        </w:rPr>
        <w:t xml:space="preserve">: Lavrado e assinado na cidade de NIQUELÂNDIA-GO, aos </w:t>
      </w:r>
      <w:r>
        <w:rPr>
          <w:rFonts w:ascii="Arial" w:hAnsi="Arial" w:cs="Arial"/>
          <w:sz w:val="20"/>
          <w:szCs w:val="20"/>
        </w:rPr>
        <w:t>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E2EAB9B" w14:textId="77777777" w:rsidR="001446FA" w:rsidRPr="0082107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F7A1B04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1 - </w:t>
      </w:r>
      <w:r w:rsidRPr="00821079">
        <w:rPr>
          <w:b/>
          <w:bCs/>
          <w:color w:val="auto"/>
          <w:sz w:val="20"/>
          <w:szCs w:val="20"/>
        </w:rPr>
        <w:t xml:space="preserve">CLÁUSULA PRIMEIRA – </w:t>
      </w:r>
      <w:r w:rsidRPr="00821079">
        <w:rPr>
          <w:b/>
          <w:color w:val="auto"/>
          <w:sz w:val="20"/>
          <w:szCs w:val="20"/>
        </w:rPr>
        <w:t>DO OBJETO CONTRATUAL</w:t>
      </w:r>
    </w:p>
    <w:p w14:paraId="0A6B7420" w14:textId="77777777" w:rsidR="001446FA" w:rsidRPr="0082107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75292EA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808BC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.1</w:t>
      </w:r>
      <w:r w:rsidRPr="001808BC">
        <w:rPr>
          <w:color w:val="auto"/>
          <w:sz w:val="20"/>
          <w:szCs w:val="20"/>
        </w:rPr>
        <w:t xml:space="preserve"> - O presente contrato tem como objeto </w:t>
      </w:r>
      <w:r>
        <w:rPr>
          <w:color w:val="auto"/>
          <w:sz w:val="20"/>
          <w:szCs w:val="20"/>
        </w:rPr>
        <w:t>#OBJETO</w:t>
      </w:r>
      <w:r w:rsidRPr="00F632A1">
        <w:rPr>
          <w:color w:val="auto"/>
          <w:sz w:val="20"/>
          <w:szCs w:val="20"/>
        </w:rPr>
        <w:t>,</w:t>
      </w:r>
      <w:r w:rsidRPr="001808BC">
        <w:rPr>
          <w:color w:val="auto"/>
          <w:sz w:val="20"/>
          <w:szCs w:val="20"/>
        </w:rPr>
        <w:t xml:space="preserve"> </w:t>
      </w:r>
      <w:r w:rsidRPr="00F632A1">
        <w:rPr>
          <w:color w:val="auto"/>
          <w:sz w:val="20"/>
          <w:szCs w:val="20"/>
        </w:rPr>
        <w:t xml:space="preserve">que serão prestados nas condições estabelecidas no Termo de Referência, </w:t>
      </w:r>
      <w:r>
        <w:rPr>
          <w:color w:val="auto"/>
          <w:sz w:val="20"/>
          <w:szCs w:val="20"/>
        </w:rPr>
        <w:t>a</w:t>
      </w:r>
      <w:r w:rsidRPr="00F632A1">
        <w:rPr>
          <w:color w:val="auto"/>
          <w:sz w:val="20"/>
          <w:szCs w:val="20"/>
        </w:rPr>
        <w:t>nexo ao Edital</w:t>
      </w:r>
      <w:r w:rsidRPr="001808BC">
        <w:rPr>
          <w:color w:val="auto"/>
          <w:sz w:val="20"/>
          <w:szCs w:val="20"/>
        </w:rPr>
        <w:t>:</w:t>
      </w:r>
    </w:p>
    <w:p w14:paraId="15DB0A0E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tbl>
      <w:tblPr>
        <w:tblW w:w="102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5681"/>
        <w:gridCol w:w="1018"/>
        <w:gridCol w:w="907"/>
        <w:gridCol w:w="996"/>
        <w:gridCol w:w="1070"/>
      </w:tblGrid>
      <w:tr w:rsidR="001446FA" w14:paraId="4FDC1DB0" w14:textId="77777777" w:rsidTr="003A0634">
        <w:trPr>
          <w:trHeight w:val="530"/>
        </w:trPr>
        <w:tc>
          <w:tcPr>
            <w:tcW w:w="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0F1D75E8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568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78410F4F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DISRIMINAÇÃO DO OBJETO</w:t>
            </w:r>
          </w:p>
        </w:tc>
        <w:tc>
          <w:tcPr>
            <w:tcW w:w="101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72F53538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</w:p>
        </w:tc>
        <w:tc>
          <w:tcPr>
            <w:tcW w:w="9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4407985C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QTD</w:t>
            </w:r>
          </w:p>
        </w:tc>
        <w:tc>
          <w:tcPr>
            <w:tcW w:w="99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726CD45D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VL_UNIT</w:t>
            </w:r>
          </w:p>
        </w:tc>
        <w:tc>
          <w:tcPr>
            <w:tcW w:w="107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DEBF7"/>
            <w:noWrap/>
            <w:vAlign w:val="center"/>
            <w:hideMark/>
          </w:tcPr>
          <w:p w14:paraId="541BF6E9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VL_TOTAL</w:t>
            </w:r>
          </w:p>
        </w:tc>
      </w:tr>
      <w:tr w:rsidR="001446FA" w14:paraId="2BB80A80" w14:textId="77777777" w:rsidTr="003A0634">
        <w:trPr>
          <w:trHeight w:val="403"/>
        </w:trPr>
        <w:tc>
          <w:tcPr>
            <w:tcW w:w="5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A6BC8FF" w14:textId="77777777" w:rsidR="001446FA" w:rsidRDefault="001446FA" w:rsidP="003A06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XX</w:t>
            </w:r>
          </w:p>
        </w:tc>
        <w:tc>
          <w:tcPr>
            <w:tcW w:w="568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0AB33C" w14:textId="77777777" w:rsidR="001446FA" w:rsidRDefault="001446FA" w:rsidP="003A063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XXXXXXXXXXXXXXXXXXXXXXXXXXXXXXXXXXXXXX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98ABB0B" w14:textId="77777777" w:rsidR="001446FA" w:rsidRDefault="001446FA" w:rsidP="003A06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XX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6A368250" w14:textId="77777777" w:rsidR="001446FA" w:rsidRDefault="001446FA" w:rsidP="003A06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XX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83237CA" w14:textId="77777777" w:rsidR="001446FA" w:rsidRDefault="001446FA" w:rsidP="003A063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center"/>
            <w:hideMark/>
          </w:tcPr>
          <w:p w14:paraId="49931C78" w14:textId="77777777" w:rsidR="001446FA" w:rsidRDefault="001446FA" w:rsidP="003A0634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0,00</w:t>
            </w:r>
          </w:p>
        </w:tc>
      </w:tr>
    </w:tbl>
    <w:p w14:paraId="4E77A159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E75ACCB" w14:textId="77777777" w:rsidR="001446FA" w:rsidRPr="007D1C84" w:rsidRDefault="001446FA" w:rsidP="001446FA">
      <w:pPr>
        <w:jc w:val="both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</w:rPr>
        <w:t xml:space="preserve">1.2 - </w:t>
      </w:r>
      <w:r w:rsidRPr="007D1C84">
        <w:rPr>
          <w:rFonts w:ascii="Arial" w:hAnsi="Arial" w:cs="Arial"/>
          <w:sz w:val="20"/>
          <w:szCs w:val="20"/>
        </w:rPr>
        <w:t xml:space="preserve">São anexos a este </w:t>
      </w:r>
      <w:r>
        <w:rPr>
          <w:rFonts w:ascii="Arial" w:hAnsi="Arial" w:cs="Arial"/>
          <w:sz w:val="20"/>
          <w:szCs w:val="20"/>
        </w:rPr>
        <w:t xml:space="preserve">instrumento e vinculam esta contratação, </w:t>
      </w:r>
      <w:r w:rsidRPr="007D1C84">
        <w:rPr>
          <w:rFonts w:ascii="Arial" w:hAnsi="Arial" w:cs="Arial"/>
          <w:sz w:val="20"/>
          <w:szCs w:val="20"/>
        </w:rPr>
        <w:t>independentemente de transcrição:</w:t>
      </w:r>
    </w:p>
    <w:p w14:paraId="6372E34D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4986EEF8" w14:textId="77777777" w:rsidR="001446FA" w:rsidRPr="007D1C84" w:rsidRDefault="001446FA" w:rsidP="001446FA">
      <w:pPr>
        <w:jc w:val="both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Pr="007D1C84">
        <w:rPr>
          <w:rFonts w:ascii="Arial" w:hAnsi="Arial" w:cs="Arial"/>
          <w:sz w:val="20"/>
          <w:szCs w:val="20"/>
        </w:rPr>
        <w:t>O Termo de Referência que embasou a contratação;</w:t>
      </w:r>
    </w:p>
    <w:p w14:paraId="588A6C72" w14:textId="77777777" w:rsidR="001446FA" w:rsidRPr="007D1C84" w:rsidRDefault="001446FA" w:rsidP="001446FA">
      <w:pPr>
        <w:jc w:val="both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</w:rPr>
        <w:t xml:space="preserve">b) </w:t>
      </w:r>
      <w:r w:rsidRPr="007D1C84">
        <w:rPr>
          <w:rFonts w:ascii="Arial" w:hAnsi="Arial" w:cs="Arial"/>
          <w:sz w:val="20"/>
          <w:szCs w:val="20"/>
        </w:rPr>
        <w:t>O Edital de Licitação</w:t>
      </w:r>
      <w:r>
        <w:rPr>
          <w:rFonts w:ascii="Arial" w:hAnsi="Arial" w:cs="Arial"/>
          <w:sz w:val="20"/>
          <w:szCs w:val="20"/>
        </w:rPr>
        <w:t>, a Autorização de Contratação Direta e/ou o</w:t>
      </w:r>
      <w:r w:rsidRPr="007D1C84">
        <w:rPr>
          <w:rFonts w:ascii="Arial" w:hAnsi="Arial" w:cs="Arial"/>
          <w:sz w:val="20"/>
          <w:szCs w:val="20"/>
        </w:rPr>
        <w:t xml:space="preserve"> Aviso de Dispensa Eletrônica, caso existentes;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16F2EC6" w14:textId="77777777" w:rsidR="001446FA" w:rsidRPr="002412BE" w:rsidRDefault="001446FA" w:rsidP="001446FA">
      <w:pPr>
        <w:jc w:val="both"/>
        <w:rPr>
          <w:rFonts w:ascii="Arial" w:hAnsi="Arial" w:cs="Arial"/>
          <w:sz w:val="20"/>
          <w:szCs w:val="20"/>
          <w:lang w:val="x-none"/>
        </w:rPr>
      </w:pPr>
      <w:r>
        <w:rPr>
          <w:rFonts w:ascii="Arial" w:hAnsi="Arial" w:cs="Arial"/>
          <w:sz w:val="20"/>
          <w:szCs w:val="20"/>
        </w:rPr>
        <w:t xml:space="preserve">c) </w:t>
      </w:r>
      <w:r w:rsidRPr="002412BE">
        <w:rPr>
          <w:rFonts w:ascii="Arial" w:hAnsi="Arial" w:cs="Arial"/>
          <w:sz w:val="20"/>
          <w:szCs w:val="20"/>
        </w:rPr>
        <w:t>A Proposta d</w:t>
      </w:r>
      <w:r>
        <w:rPr>
          <w:rFonts w:ascii="Arial" w:hAnsi="Arial" w:cs="Arial"/>
          <w:sz w:val="20"/>
          <w:szCs w:val="20"/>
        </w:rPr>
        <w:t xml:space="preserve">a </w:t>
      </w:r>
      <w:r w:rsidRPr="00370F01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, e, eventuais anexos dos documentos supracitados.</w:t>
      </w:r>
    </w:p>
    <w:p w14:paraId="31624835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2278F0C6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2 - </w:t>
      </w:r>
      <w:r w:rsidRPr="00821079">
        <w:rPr>
          <w:b/>
          <w:bCs/>
          <w:color w:val="auto"/>
          <w:sz w:val="20"/>
          <w:szCs w:val="20"/>
        </w:rPr>
        <w:t xml:space="preserve">CLÁUSULA SEGUNDA – </w:t>
      </w:r>
      <w:r w:rsidRPr="00821079">
        <w:rPr>
          <w:b/>
          <w:color w:val="auto"/>
          <w:sz w:val="20"/>
          <w:szCs w:val="20"/>
        </w:rPr>
        <w:t>DA VIGÊNCIA CONTRATUAL</w:t>
      </w:r>
    </w:p>
    <w:p w14:paraId="14B99567" w14:textId="77777777" w:rsidR="001446FA" w:rsidRPr="00480155" w:rsidRDefault="001446FA" w:rsidP="001446FA">
      <w:pPr>
        <w:pStyle w:val="Default"/>
        <w:jc w:val="both"/>
        <w:rPr>
          <w:color w:val="auto"/>
          <w:sz w:val="16"/>
          <w:szCs w:val="16"/>
        </w:rPr>
      </w:pPr>
    </w:p>
    <w:p w14:paraId="2EA5501C" w14:textId="77777777" w:rsidR="001446FA" w:rsidRPr="001808BC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2.1- O presente contrato terá vigência de </w:t>
      </w:r>
      <w:r>
        <w:rPr>
          <w:rFonts w:ascii="Arial" w:hAnsi="Arial" w:cs="Arial"/>
          <w:sz w:val="20"/>
          <w:szCs w:val="20"/>
        </w:rPr>
        <w:t>#VIGENCIA</w:t>
      </w:r>
      <w:r w:rsidRPr="001808BC">
        <w:rPr>
          <w:rFonts w:ascii="Arial" w:hAnsi="Arial" w:cs="Arial"/>
          <w:sz w:val="20"/>
          <w:szCs w:val="20"/>
        </w:rPr>
        <w:t xml:space="preserve">, iniciando-se em </w:t>
      </w:r>
      <w:r>
        <w:rPr>
          <w:rFonts w:ascii="Arial" w:hAnsi="Arial" w:cs="Arial"/>
          <w:sz w:val="20"/>
          <w:szCs w:val="20"/>
        </w:rPr>
        <w:t>#</w:t>
      </w:r>
      <w:proofErr w:type="gramStart"/>
      <w:r>
        <w:rPr>
          <w:rFonts w:ascii="Arial" w:hAnsi="Arial" w:cs="Arial"/>
          <w:sz w:val="20"/>
          <w:szCs w:val="20"/>
        </w:rPr>
        <w:t>INICIO</w:t>
      </w:r>
      <w:proofErr w:type="gramEnd"/>
      <w:r w:rsidRPr="001808BC">
        <w:rPr>
          <w:rFonts w:ascii="Arial" w:hAnsi="Arial" w:cs="Arial"/>
          <w:sz w:val="20"/>
          <w:szCs w:val="20"/>
        </w:rPr>
        <w:t xml:space="preserve"> e com </w:t>
      </w:r>
      <w:proofErr w:type="gramStart"/>
      <w:r w:rsidRPr="001808BC">
        <w:rPr>
          <w:rFonts w:ascii="Arial" w:hAnsi="Arial" w:cs="Arial"/>
          <w:sz w:val="20"/>
          <w:szCs w:val="20"/>
        </w:rPr>
        <w:t>termino</w:t>
      </w:r>
      <w:proofErr w:type="gramEnd"/>
      <w:r w:rsidRPr="001808BC">
        <w:rPr>
          <w:rFonts w:ascii="Arial" w:hAnsi="Arial" w:cs="Arial"/>
          <w:sz w:val="20"/>
          <w:szCs w:val="20"/>
        </w:rPr>
        <w:t xml:space="preserve"> em </w:t>
      </w:r>
      <w:r>
        <w:rPr>
          <w:rFonts w:ascii="Arial" w:hAnsi="Arial" w:cs="Arial"/>
          <w:sz w:val="20"/>
          <w:szCs w:val="20"/>
        </w:rPr>
        <w:t>#FINAL</w:t>
      </w:r>
      <w:r w:rsidRPr="005C1FB8">
        <w:rPr>
          <w:rFonts w:ascii="Arial" w:hAnsi="Arial" w:cs="Arial"/>
          <w:sz w:val="20"/>
          <w:szCs w:val="20"/>
        </w:rPr>
        <w:t>, na forma do artigo 105 da Lei n° 14.133/2021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6FF04C9" w14:textId="77777777" w:rsidR="001446FA" w:rsidRDefault="001446FA" w:rsidP="001446FA">
      <w:pPr>
        <w:pStyle w:val="Default"/>
        <w:jc w:val="both"/>
        <w:rPr>
          <w:color w:val="C00000"/>
          <w:sz w:val="16"/>
          <w:szCs w:val="16"/>
        </w:rPr>
      </w:pPr>
    </w:p>
    <w:p w14:paraId="506758DA" w14:textId="77777777" w:rsidR="001446FA" w:rsidRPr="005C1FB8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2.2 - </w:t>
      </w:r>
      <w:r w:rsidRPr="005C1FB8">
        <w:rPr>
          <w:rFonts w:ascii="Arial" w:hAnsi="Arial" w:cs="Arial"/>
          <w:sz w:val="20"/>
          <w:szCs w:val="20"/>
        </w:rPr>
        <w:t xml:space="preserve">O prazo de vigência será automaticamente prorrogado, independentemente de termo aditivo, quando o objeto não for concluído no período firmado acima, ressalvadas as providências cabíveis no caso de culpa </w:t>
      </w:r>
      <w:r w:rsidRPr="002412BE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a </w:t>
      </w:r>
      <w:r w:rsidRPr="00370F01">
        <w:rPr>
          <w:rFonts w:ascii="Arial" w:hAnsi="Arial" w:cs="Arial"/>
          <w:b/>
          <w:bCs/>
          <w:sz w:val="20"/>
          <w:szCs w:val="20"/>
        </w:rPr>
        <w:t>CONTRATADA</w:t>
      </w:r>
      <w:r w:rsidRPr="005C1FB8">
        <w:rPr>
          <w:rFonts w:ascii="Arial" w:hAnsi="Arial" w:cs="Arial"/>
          <w:sz w:val="20"/>
          <w:szCs w:val="20"/>
        </w:rPr>
        <w:t>, previstas neste instrumento.</w:t>
      </w:r>
    </w:p>
    <w:p w14:paraId="27C88820" w14:textId="77777777" w:rsidR="001446FA" w:rsidRDefault="001446FA" w:rsidP="001446FA">
      <w:pPr>
        <w:pStyle w:val="Default"/>
        <w:jc w:val="both"/>
        <w:rPr>
          <w:color w:val="C00000"/>
          <w:sz w:val="16"/>
          <w:szCs w:val="16"/>
        </w:rPr>
      </w:pPr>
    </w:p>
    <w:p w14:paraId="531B00CD" w14:textId="77777777" w:rsidR="001446FA" w:rsidRPr="006F6E3C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3 - </w:t>
      </w:r>
      <w:r w:rsidRPr="006F6E3C">
        <w:rPr>
          <w:b/>
          <w:bCs/>
          <w:color w:val="auto"/>
          <w:sz w:val="20"/>
          <w:szCs w:val="20"/>
        </w:rPr>
        <w:t>CLÁUSULA TERCEIRA – MODELOS DE EXECUÇÃO E GESTÃO CONTRATUAIS</w:t>
      </w:r>
    </w:p>
    <w:p w14:paraId="4DFA95C2" w14:textId="77777777" w:rsidR="001446FA" w:rsidRPr="006F7FB0" w:rsidRDefault="001446FA" w:rsidP="001446FA">
      <w:pPr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3.1 - </w:t>
      </w:r>
      <w:r w:rsidRPr="007D1C84">
        <w:rPr>
          <w:rFonts w:ascii="Arial" w:hAnsi="Arial" w:cs="Arial"/>
          <w:sz w:val="20"/>
          <w:szCs w:val="20"/>
        </w:rPr>
        <w:t>O regime de execução contratual, o modelo de gestão, assim como os prazos e condições de</w:t>
      </w:r>
      <w:r w:rsidRPr="006F6E3C">
        <w:rPr>
          <w:rFonts w:ascii="Arial" w:hAnsi="Arial" w:cs="Arial"/>
          <w:sz w:val="20"/>
          <w:szCs w:val="20"/>
        </w:rPr>
        <w:t xml:space="preserve"> conclusão, entrega, observação e recebimento definitivo</w:t>
      </w:r>
      <w:r w:rsidRPr="007D1C84">
        <w:rPr>
          <w:rFonts w:ascii="Arial" w:hAnsi="Arial" w:cs="Arial"/>
          <w:sz w:val="20"/>
          <w:szCs w:val="20"/>
        </w:rPr>
        <w:t xml:space="preserve"> constam no Termo </w:t>
      </w:r>
      <w:r w:rsidRPr="006F7FB0">
        <w:rPr>
          <w:rFonts w:ascii="Arial" w:hAnsi="Arial" w:cs="Arial"/>
          <w:sz w:val="20"/>
          <w:szCs w:val="20"/>
        </w:rPr>
        <w:t>de Referência, anexo a este Contrato.</w:t>
      </w:r>
    </w:p>
    <w:p w14:paraId="215012CA" w14:textId="77777777" w:rsidR="001446FA" w:rsidRPr="006F6E3C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4 - </w:t>
      </w:r>
      <w:r w:rsidRPr="006F6E3C">
        <w:rPr>
          <w:b/>
          <w:bCs/>
          <w:color w:val="auto"/>
          <w:sz w:val="20"/>
          <w:szCs w:val="20"/>
        </w:rPr>
        <w:t xml:space="preserve">CLÁUSULA QUARTA - SUBCONTRATAÇÃO </w:t>
      </w:r>
    </w:p>
    <w:p w14:paraId="17ED84A9" w14:textId="77777777" w:rsidR="001446FA" w:rsidRPr="006F6E3C" w:rsidRDefault="001446FA" w:rsidP="001446FA">
      <w:pPr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4.1 - </w:t>
      </w:r>
      <w:r w:rsidRPr="006F6E3C">
        <w:rPr>
          <w:rFonts w:ascii="Arial" w:hAnsi="Arial" w:cs="Arial"/>
          <w:sz w:val="20"/>
          <w:szCs w:val="20"/>
        </w:rPr>
        <w:t>Não será admitida a subcontratação do objeto contratual.</w:t>
      </w:r>
    </w:p>
    <w:p w14:paraId="0E07007E" w14:textId="77777777" w:rsidR="001446FA" w:rsidRPr="0056457A" w:rsidRDefault="001446FA" w:rsidP="001446FA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lastRenderedPageBreak/>
        <w:t xml:space="preserve">5 - </w:t>
      </w:r>
      <w:r w:rsidRPr="0056457A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QUINTA</w:t>
      </w:r>
      <w:r w:rsidRPr="0056457A">
        <w:rPr>
          <w:b/>
          <w:bCs/>
          <w:color w:val="auto"/>
          <w:sz w:val="20"/>
          <w:szCs w:val="20"/>
        </w:rPr>
        <w:t xml:space="preserve"> – </w:t>
      </w:r>
      <w:r w:rsidRPr="0056457A">
        <w:rPr>
          <w:b/>
          <w:color w:val="auto"/>
          <w:sz w:val="20"/>
          <w:szCs w:val="20"/>
        </w:rPr>
        <w:t>DO VALOR CONTRATUAL</w:t>
      </w:r>
    </w:p>
    <w:p w14:paraId="3DAAA4FC" w14:textId="77777777" w:rsidR="001446FA" w:rsidRPr="0081568B" w:rsidRDefault="001446FA" w:rsidP="001446FA">
      <w:pPr>
        <w:pStyle w:val="Default"/>
        <w:jc w:val="both"/>
        <w:rPr>
          <w:color w:val="C00000"/>
          <w:sz w:val="16"/>
          <w:szCs w:val="16"/>
        </w:rPr>
      </w:pPr>
      <w:r w:rsidRPr="0081568B">
        <w:rPr>
          <w:color w:val="C00000"/>
          <w:sz w:val="16"/>
          <w:szCs w:val="16"/>
        </w:rPr>
        <w:t xml:space="preserve"> </w:t>
      </w:r>
    </w:p>
    <w:p w14:paraId="56882EC3" w14:textId="77777777" w:rsidR="001446FA" w:rsidRPr="001808BC" w:rsidRDefault="001446FA" w:rsidP="001446FA">
      <w:pPr>
        <w:tabs>
          <w:tab w:val="left" w:pos="426"/>
          <w:tab w:val="left" w:pos="851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1808BC">
        <w:rPr>
          <w:rFonts w:ascii="Arial" w:hAnsi="Arial" w:cs="Arial"/>
          <w:sz w:val="20"/>
          <w:szCs w:val="20"/>
        </w:rPr>
        <w:t xml:space="preserve">.1 - O valor total deste contrato é de R$ </w:t>
      </w:r>
      <w:r>
        <w:rPr>
          <w:rFonts w:ascii="Arial" w:hAnsi="Arial" w:cs="Arial"/>
          <w:sz w:val="20"/>
          <w:szCs w:val="20"/>
        </w:rPr>
        <w:t>#VL_CONTRATO (#EXTENSO)</w:t>
      </w:r>
      <w:r w:rsidRPr="001808BC">
        <w:rPr>
          <w:rFonts w:ascii="Arial" w:hAnsi="Arial" w:cs="Arial"/>
          <w:sz w:val="20"/>
          <w:szCs w:val="20"/>
        </w:rPr>
        <w:t xml:space="preserve">, que será pago de forma parcelada, cujo valor da parcela será determinado pelo quantitativo dos </w:t>
      </w:r>
      <w:r>
        <w:rPr>
          <w:rFonts w:ascii="Arial" w:hAnsi="Arial" w:cs="Arial"/>
          <w:sz w:val="20"/>
          <w:szCs w:val="20"/>
        </w:rPr>
        <w:t>serviços realizados</w:t>
      </w:r>
      <w:r w:rsidRPr="001808BC">
        <w:rPr>
          <w:rFonts w:ascii="Arial" w:hAnsi="Arial" w:cs="Arial"/>
          <w:sz w:val="20"/>
          <w:szCs w:val="20"/>
        </w:rPr>
        <w:t xml:space="preserve"> e devidamente </w:t>
      </w:r>
      <w:r>
        <w:rPr>
          <w:rFonts w:ascii="Arial" w:hAnsi="Arial" w:cs="Arial"/>
          <w:sz w:val="20"/>
          <w:szCs w:val="20"/>
        </w:rPr>
        <w:t>atestados</w:t>
      </w:r>
      <w:r w:rsidRPr="001808BC">
        <w:rPr>
          <w:rFonts w:ascii="Arial" w:hAnsi="Arial" w:cs="Arial"/>
          <w:sz w:val="20"/>
          <w:szCs w:val="20"/>
        </w:rPr>
        <w:t xml:space="preserve"> pela </w:t>
      </w:r>
      <w:r w:rsidRPr="001808BC">
        <w:rPr>
          <w:rFonts w:ascii="Arial" w:hAnsi="Arial" w:cs="Arial"/>
          <w:b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4176D92A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775F06F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1808BC">
        <w:rPr>
          <w:rFonts w:ascii="Arial" w:hAnsi="Arial" w:cs="Arial"/>
          <w:sz w:val="20"/>
          <w:szCs w:val="20"/>
        </w:rPr>
        <w:t xml:space="preserve">.2 - Os vencimentos das parcelas se darão até o 10º (décimo) dia útil do mês subsequente ao vencido, mediante aprovação e conferência do cumprimento das obrigações contratuais, através do </w:t>
      </w:r>
      <w:r>
        <w:rPr>
          <w:rFonts w:ascii="Arial" w:hAnsi="Arial" w:cs="Arial"/>
          <w:sz w:val="20"/>
          <w:szCs w:val="20"/>
        </w:rPr>
        <w:t>S</w:t>
      </w:r>
      <w:r w:rsidRPr="001808BC">
        <w:rPr>
          <w:rFonts w:ascii="Arial" w:hAnsi="Arial" w:cs="Arial"/>
          <w:sz w:val="20"/>
          <w:szCs w:val="20"/>
        </w:rPr>
        <w:t xml:space="preserve">etor de </w:t>
      </w:r>
      <w:r>
        <w:rPr>
          <w:rFonts w:ascii="Arial" w:hAnsi="Arial" w:cs="Arial"/>
          <w:sz w:val="20"/>
          <w:szCs w:val="20"/>
        </w:rPr>
        <w:t>C</w:t>
      </w:r>
      <w:r w:rsidRPr="001808BC">
        <w:rPr>
          <w:rFonts w:ascii="Arial" w:hAnsi="Arial" w:cs="Arial"/>
          <w:sz w:val="20"/>
          <w:szCs w:val="20"/>
        </w:rPr>
        <w:t xml:space="preserve">ompras da </w:t>
      </w:r>
      <w:r w:rsidRPr="001808BC">
        <w:rPr>
          <w:rFonts w:ascii="Arial" w:hAnsi="Arial" w:cs="Arial"/>
          <w:b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52959370" w14:textId="77777777" w:rsidR="001446FA" w:rsidRDefault="001446FA" w:rsidP="001446FA">
      <w:pPr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5.3 - </w:t>
      </w:r>
      <w:r w:rsidRPr="007D1C84">
        <w:rPr>
          <w:rFonts w:ascii="Arial" w:hAnsi="Arial" w:cs="Arial"/>
          <w:sz w:val="20"/>
          <w:szCs w:val="20"/>
        </w:rPr>
        <w:t xml:space="preserve">No valor </w:t>
      </w:r>
      <w:r>
        <w:rPr>
          <w:rFonts w:ascii="Arial" w:hAnsi="Arial" w:cs="Arial"/>
          <w:sz w:val="20"/>
          <w:szCs w:val="20"/>
        </w:rPr>
        <w:t>contratual</w:t>
      </w:r>
      <w:r w:rsidRPr="007D1C84">
        <w:rPr>
          <w:rFonts w:ascii="Arial" w:hAnsi="Arial" w:cs="Arial"/>
          <w:sz w:val="20"/>
          <w:szCs w:val="20"/>
        </w:rPr>
        <w:t xml:space="preserve"> estão incluídas todas as despesas ordinárias diretas e indiretas decorrentes da execução do objeto, inclusive tributos e/ou impostos, encargos sociais, trabalhistas, previdenciários, fiscais e comerciais incidentes, taxa de administração, frete, seguro e outros necessários ao cumprimento integral do objeto da contratação.</w:t>
      </w:r>
    </w:p>
    <w:p w14:paraId="4F46039B" w14:textId="77777777" w:rsidR="001446FA" w:rsidRPr="0081568B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C00000"/>
          <w:sz w:val="20"/>
          <w:szCs w:val="20"/>
        </w:rPr>
      </w:pPr>
    </w:p>
    <w:p w14:paraId="4C053BEE" w14:textId="77777777" w:rsidR="001446FA" w:rsidRPr="0056457A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6 - </w:t>
      </w:r>
      <w:r w:rsidRPr="0056457A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SEXTA</w:t>
      </w:r>
      <w:r w:rsidRPr="0056457A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56457A">
        <w:rPr>
          <w:rFonts w:ascii="Arial" w:hAnsi="Arial" w:cs="Arial"/>
          <w:b/>
          <w:sz w:val="20"/>
          <w:szCs w:val="20"/>
        </w:rPr>
        <w:t>DA DOTAÇÃO ORÇAMENTÁRIA</w:t>
      </w:r>
    </w:p>
    <w:p w14:paraId="7FD90581" w14:textId="77777777" w:rsidR="001446FA" w:rsidRPr="0081568B" w:rsidRDefault="001446FA" w:rsidP="001446FA">
      <w:pPr>
        <w:pStyle w:val="Default"/>
        <w:jc w:val="both"/>
        <w:rPr>
          <w:color w:val="C00000"/>
          <w:sz w:val="16"/>
          <w:szCs w:val="16"/>
        </w:rPr>
      </w:pPr>
    </w:p>
    <w:p w14:paraId="43B52338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A22969">
        <w:rPr>
          <w:rFonts w:ascii="Arial" w:hAnsi="Arial" w:cs="Arial"/>
          <w:sz w:val="20"/>
          <w:szCs w:val="20"/>
        </w:rPr>
        <w:t>.1 - O valor monetário do presente contrato correrá a cargo da(s) seguinte(s) dotação(</w:t>
      </w:r>
      <w:proofErr w:type="spellStart"/>
      <w:r w:rsidRPr="00A22969">
        <w:rPr>
          <w:rFonts w:ascii="Arial" w:hAnsi="Arial" w:cs="Arial"/>
          <w:sz w:val="20"/>
          <w:szCs w:val="20"/>
        </w:rPr>
        <w:t>ões</w:t>
      </w:r>
      <w:proofErr w:type="spellEnd"/>
      <w:r w:rsidRPr="00A22969">
        <w:rPr>
          <w:rFonts w:ascii="Arial" w:hAnsi="Arial" w:cs="Arial"/>
          <w:sz w:val="20"/>
          <w:szCs w:val="20"/>
        </w:rPr>
        <w:t>) orçamentária(s):</w:t>
      </w:r>
    </w:p>
    <w:p w14:paraId="69C1AAE6" w14:textId="77777777" w:rsidR="005516E2" w:rsidRDefault="005516E2" w:rsidP="005516E2">
      <w:pPr>
        <w:tabs>
          <w:tab w:val="left" w:leader="dot" w:pos="6804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BA21054" w14:textId="618C9875" w:rsidR="005516E2" w:rsidRPr="001808BC" w:rsidRDefault="005516E2" w:rsidP="005516E2">
      <w:pPr>
        <w:tabs>
          <w:tab w:val="left" w:leader="dot" w:pos="6804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#DOTAÇÃO</w:t>
      </w:r>
      <w:r>
        <w:rPr>
          <w:rFonts w:ascii="Arial" w:hAnsi="Arial" w:cs="Arial"/>
          <w:sz w:val="20"/>
          <w:szCs w:val="20"/>
        </w:rPr>
        <w:tab/>
        <w:t>#VL_FICHA</w:t>
      </w:r>
    </w:p>
    <w:p w14:paraId="2ACAEEEF" w14:textId="77777777" w:rsidR="001446FA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</w:p>
    <w:p w14:paraId="463CFF65" w14:textId="77777777" w:rsidR="001446FA" w:rsidRPr="00A22969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A22969">
        <w:rPr>
          <w:rFonts w:ascii="Arial" w:hAnsi="Arial" w:cs="Arial"/>
          <w:sz w:val="20"/>
          <w:szCs w:val="20"/>
        </w:rPr>
        <w:t xml:space="preserve">.2 - A dotação relativa aos exercícios financeiros subsequentes será indicada após aprovação da </w:t>
      </w:r>
      <w:r>
        <w:rPr>
          <w:rFonts w:ascii="Arial" w:hAnsi="Arial" w:cs="Arial"/>
          <w:sz w:val="20"/>
          <w:szCs w:val="20"/>
        </w:rPr>
        <w:t>Lei</w:t>
      </w:r>
      <w:r w:rsidRPr="00A22969">
        <w:rPr>
          <w:rFonts w:ascii="Arial" w:hAnsi="Arial" w:cs="Arial"/>
          <w:sz w:val="20"/>
          <w:szCs w:val="20"/>
        </w:rPr>
        <w:t xml:space="preserve"> Orçamentária respectiva e liberação dos créditos correspo</w:t>
      </w:r>
      <w:r>
        <w:rPr>
          <w:rFonts w:ascii="Arial" w:hAnsi="Arial" w:cs="Arial"/>
          <w:sz w:val="20"/>
          <w:szCs w:val="20"/>
        </w:rPr>
        <w:t>ndentes, mediante apostilamento.</w:t>
      </w:r>
    </w:p>
    <w:p w14:paraId="2D1EA4DA" w14:textId="77777777" w:rsidR="001446FA" w:rsidRDefault="001446FA" w:rsidP="001446FA">
      <w:pPr>
        <w:pStyle w:val="Default"/>
        <w:jc w:val="both"/>
        <w:rPr>
          <w:color w:val="auto"/>
          <w:sz w:val="16"/>
          <w:szCs w:val="16"/>
        </w:rPr>
      </w:pPr>
    </w:p>
    <w:p w14:paraId="0BA70CE6" w14:textId="77777777" w:rsidR="001446FA" w:rsidRPr="007B5BA5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7 -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SÉTIMA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DO REAJUSTE DO PREÇO </w:t>
      </w:r>
    </w:p>
    <w:p w14:paraId="22A694E5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6BAAD7A7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7B5BA5">
        <w:rPr>
          <w:rFonts w:ascii="Arial" w:hAnsi="Arial" w:cs="Arial"/>
          <w:sz w:val="20"/>
          <w:szCs w:val="20"/>
        </w:rPr>
        <w:t>.1 O contrato será reajustado, observado o interregno mínimo de um ano, a contar da data-base do orçamento estimado.</w:t>
      </w:r>
    </w:p>
    <w:p w14:paraId="141FFFEE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2AAA146B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7B5BA5">
        <w:rPr>
          <w:rFonts w:ascii="Arial" w:hAnsi="Arial" w:cs="Arial"/>
          <w:sz w:val="20"/>
          <w:szCs w:val="20"/>
        </w:rPr>
        <w:t>.1.</w:t>
      </w:r>
      <w:r>
        <w:rPr>
          <w:rFonts w:ascii="Arial" w:hAnsi="Arial" w:cs="Arial"/>
          <w:sz w:val="20"/>
          <w:szCs w:val="20"/>
        </w:rPr>
        <w:t>1</w:t>
      </w:r>
      <w:r w:rsidRPr="007B5BA5">
        <w:rPr>
          <w:rFonts w:ascii="Arial" w:hAnsi="Arial" w:cs="Arial"/>
          <w:sz w:val="20"/>
          <w:szCs w:val="20"/>
        </w:rPr>
        <w:t xml:space="preserve">. Nos reajustes subsequentes ao primeiro, o interregno mínimo de um ano será contado a partir dos efeitos financeiros do último reajuste. </w:t>
      </w:r>
    </w:p>
    <w:p w14:paraId="59DE273C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3A9404E2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7B5BA5">
        <w:rPr>
          <w:rFonts w:ascii="Arial" w:hAnsi="Arial" w:cs="Arial"/>
          <w:sz w:val="20"/>
          <w:szCs w:val="20"/>
        </w:rPr>
        <w:t>.2. O valor do contrato será reajustado pelo IPCA, obedecendo-se a metodologia de cálculo adequada para sua atualização.</w:t>
      </w:r>
    </w:p>
    <w:p w14:paraId="5B8C3501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2CDA5E93" w14:textId="77777777" w:rsidR="001446FA" w:rsidRPr="007B5BA5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8-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OITAVA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REEQUILÍBRIO ECONÔMICO-FINANCEIRO </w:t>
      </w:r>
    </w:p>
    <w:p w14:paraId="506B06DE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34F347D8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7B5BA5">
        <w:rPr>
          <w:rFonts w:ascii="Arial" w:hAnsi="Arial" w:cs="Arial"/>
          <w:sz w:val="20"/>
          <w:szCs w:val="20"/>
        </w:rPr>
        <w:t xml:space="preserve">.1 </w:t>
      </w:r>
      <w:r>
        <w:rPr>
          <w:rFonts w:ascii="Arial" w:hAnsi="Arial" w:cs="Arial"/>
          <w:sz w:val="20"/>
          <w:szCs w:val="20"/>
        </w:rPr>
        <w:t xml:space="preserve">- </w:t>
      </w:r>
      <w:r w:rsidRPr="007B5BA5">
        <w:rPr>
          <w:rFonts w:ascii="Arial" w:hAnsi="Arial" w:cs="Arial"/>
          <w:sz w:val="20"/>
          <w:szCs w:val="20"/>
        </w:rPr>
        <w:t xml:space="preserve">Caso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CONTRATADA</w:t>
      </w:r>
      <w:r w:rsidRPr="007B5BA5">
        <w:rPr>
          <w:rFonts w:ascii="Arial" w:hAnsi="Arial" w:cs="Arial"/>
          <w:sz w:val="20"/>
          <w:szCs w:val="20"/>
        </w:rPr>
        <w:t xml:space="preserve"> p</w:t>
      </w:r>
      <w:r>
        <w:rPr>
          <w:rFonts w:ascii="Arial" w:hAnsi="Arial" w:cs="Arial"/>
          <w:sz w:val="20"/>
          <w:szCs w:val="20"/>
        </w:rPr>
        <w:t>lei</w:t>
      </w:r>
      <w:r w:rsidRPr="007B5BA5">
        <w:rPr>
          <w:rFonts w:ascii="Arial" w:hAnsi="Arial" w:cs="Arial"/>
          <w:sz w:val="20"/>
          <w:szCs w:val="20"/>
        </w:rPr>
        <w:t xml:space="preserve">teie o reequilíbrio econômico-financeiro do contrato, fica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CONTRATANTE</w:t>
      </w:r>
      <w:r w:rsidRPr="007B5BA5">
        <w:rPr>
          <w:rFonts w:ascii="Arial" w:hAnsi="Arial" w:cs="Arial"/>
          <w:sz w:val="20"/>
          <w:szCs w:val="20"/>
        </w:rPr>
        <w:t xml:space="preserve"> obrigad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a responder em até 30 (trinta) dias da data do requerimento.</w:t>
      </w:r>
    </w:p>
    <w:p w14:paraId="7417F119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55893ECC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7B5BA5">
        <w:rPr>
          <w:rFonts w:ascii="Arial" w:hAnsi="Arial" w:cs="Arial"/>
          <w:sz w:val="20"/>
          <w:szCs w:val="20"/>
        </w:rPr>
        <w:t xml:space="preserve">.1.1. O não cumprimento do prazo constante no item </w:t>
      </w:r>
      <w:r>
        <w:rPr>
          <w:rFonts w:ascii="Arial" w:hAnsi="Arial" w:cs="Arial"/>
          <w:sz w:val="20"/>
          <w:szCs w:val="20"/>
        </w:rPr>
        <w:t>8</w:t>
      </w:r>
      <w:r w:rsidRPr="007B5BA5">
        <w:rPr>
          <w:rFonts w:ascii="Arial" w:hAnsi="Arial" w:cs="Arial"/>
          <w:sz w:val="20"/>
          <w:szCs w:val="20"/>
        </w:rPr>
        <w:t>.1 não implica em deferimento do pedido por parte 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</w:p>
    <w:p w14:paraId="0D3AF58C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29EAC2BE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7B5BA5">
        <w:rPr>
          <w:rFonts w:ascii="Arial" w:hAnsi="Arial" w:cs="Arial"/>
          <w:sz w:val="20"/>
          <w:szCs w:val="20"/>
        </w:rPr>
        <w:t>.2 Todos os documentos necessários à apreciação do pedido deverão ser apresentados juntamente com o requerimento.</w:t>
      </w:r>
    </w:p>
    <w:p w14:paraId="2E3DC66C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12F1D715" w14:textId="77777777" w:rsidR="001446FA" w:rsidRPr="007B5BA5" w:rsidRDefault="001446FA" w:rsidP="001446F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7B5BA5">
        <w:rPr>
          <w:rFonts w:ascii="Arial" w:hAnsi="Arial" w:cs="Arial"/>
          <w:sz w:val="20"/>
          <w:szCs w:val="20"/>
        </w:rPr>
        <w:t>.3. O pedido de restabelecimento do equilíbrio econômico-financeiro deverá ser formulado durante a vigência do contrato.</w:t>
      </w:r>
    </w:p>
    <w:p w14:paraId="62D4FCCB" w14:textId="77777777" w:rsidR="001446FA" w:rsidRPr="007B5BA5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1FF2F27B" w14:textId="77777777" w:rsidR="001446FA" w:rsidRPr="001808BC" w:rsidRDefault="001446FA" w:rsidP="001446FA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9 -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NONA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DA FORMA DE PAGAMENTO</w:t>
      </w:r>
    </w:p>
    <w:p w14:paraId="464D2064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17E06FA7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1808BC">
        <w:rPr>
          <w:rFonts w:ascii="Arial" w:hAnsi="Arial" w:cs="Arial"/>
          <w:sz w:val="20"/>
          <w:szCs w:val="20"/>
        </w:rPr>
        <w:t>.1 - O pagamento de cada parcela será feito mediant</w:t>
      </w:r>
      <w:r>
        <w:rPr>
          <w:rFonts w:ascii="Arial" w:hAnsi="Arial" w:cs="Arial"/>
          <w:sz w:val="20"/>
          <w:szCs w:val="20"/>
        </w:rPr>
        <w:t>e a apresentação da Nota Fiscal</w:t>
      </w:r>
      <w:r w:rsidRPr="001808BC">
        <w:rPr>
          <w:rFonts w:ascii="Arial" w:hAnsi="Arial" w:cs="Arial"/>
          <w:sz w:val="20"/>
          <w:szCs w:val="20"/>
        </w:rPr>
        <w:t xml:space="preserve"> correspondente ao fornecimento do objeto, devidamente atestada pelo setor responsável, de acordo com o objeto recebido, até o 10º dia útil do mês subsequente ao fornecimento</w:t>
      </w:r>
      <w:r>
        <w:rPr>
          <w:rFonts w:ascii="Arial" w:hAnsi="Arial" w:cs="Arial"/>
          <w:sz w:val="20"/>
          <w:szCs w:val="20"/>
        </w:rPr>
        <w:t>.</w:t>
      </w:r>
    </w:p>
    <w:p w14:paraId="18280C8C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3761726" w14:textId="77777777" w:rsidR="001446FA" w:rsidRPr="00A2296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lastRenderedPageBreak/>
        <w:t>9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2</w:t>
      </w:r>
      <w:r w:rsidRPr="00A22969">
        <w:rPr>
          <w:sz w:val="20"/>
          <w:szCs w:val="20"/>
        </w:rPr>
        <w:t xml:space="preserve"> - O pagamento será via Ordem Bancária, creditado na instituição bancária e</w:t>
      </w:r>
      <w:r>
        <w:rPr>
          <w:sz w:val="20"/>
          <w:szCs w:val="20"/>
        </w:rPr>
        <w:t>lei</w:t>
      </w:r>
      <w:r w:rsidRPr="00A22969">
        <w:rPr>
          <w:sz w:val="20"/>
          <w:szCs w:val="20"/>
        </w:rPr>
        <w:t>ta pela</w:t>
      </w:r>
      <w:r w:rsidRPr="00A22969">
        <w:rPr>
          <w:color w:val="auto"/>
          <w:sz w:val="20"/>
          <w:szCs w:val="20"/>
        </w:rPr>
        <w:t xml:space="preserve"> </w:t>
      </w:r>
      <w:r w:rsidRPr="00A22969">
        <w:rPr>
          <w:b/>
          <w:bCs/>
          <w:color w:val="auto"/>
          <w:sz w:val="20"/>
          <w:szCs w:val="20"/>
        </w:rPr>
        <w:t>CONTRATADA</w:t>
      </w:r>
      <w:r w:rsidRPr="00A22969">
        <w:rPr>
          <w:color w:val="auto"/>
          <w:sz w:val="20"/>
          <w:szCs w:val="20"/>
        </w:rPr>
        <w:t>, que deverá indicar na Nota Fiscal o banco, nº</w:t>
      </w:r>
      <w:r>
        <w:rPr>
          <w:color w:val="auto"/>
          <w:sz w:val="20"/>
          <w:szCs w:val="20"/>
        </w:rPr>
        <w:t>.</w:t>
      </w:r>
      <w:r w:rsidRPr="00A22969">
        <w:rPr>
          <w:color w:val="auto"/>
          <w:sz w:val="20"/>
          <w:szCs w:val="20"/>
        </w:rPr>
        <w:t xml:space="preserve"> </w:t>
      </w:r>
      <w:proofErr w:type="spellStart"/>
      <w:r w:rsidRPr="00A22969">
        <w:rPr>
          <w:color w:val="auto"/>
          <w:sz w:val="20"/>
          <w:szCs w:val="20"/>
        </w:rPr>
        <w:t>da</w:t>
      </w:r>
      <w:proofErr w:type="spellEnd"/>
      <w:r w:rsidRPr="00A22969">
        <w:rPr>
          <w:color w:val="auto"/>
          <w:sz w:val="20"/>
          <w:szCs w:val="20"/>
        </w:rPr>
        <w:t xml:space="preserve"> Conta Corrente e Agência com a qual opera.</w:t>
      </w:r>
    </w:p>
    <w:p w14:paraId="7462E0CC" w14:textId="77777777" w:rsidR="001446FA" w:rsidRPr="00A22969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056E3B4" w14:textId="77777777" w:rsidR="001446FA" w:rsidRPr="00A2296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A22969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>3</w:t>
      </w:r>
      <w:r w:rsidRPr="00A22969">
        <w:rPr>
          <w:color w:val="auto"/>
          <w:sz w:val="20"/>
          <w:szCs w:val="20"/>
        </w:rPr>
        <w:t xml:space="preserve"> - A </w:t>
      </w:r>
      <w:r w:rsidRPr="00A22969">
        <w:rPr>
          <w:b/>
          <w:bCs/>
          <w:color w:val="auto"/>
          <w:sz w:val="20"/>
          <w:szCs w:val="20"/>
        </w:rPr>
        <w:t xml:space="preserve">CONTRATANTE </w:t>
      </w:r>
      <w:r w:rsidRPr="00A22969">
        <w:rPr>
          <w:color w:val="auto"/>
          <w:sz w:val="20"/>
          <w:szCs w:val="20"/>
        </w:rPr>
        <w:t>não efetuará pagamento por meio de títulos de cobrança bancária.</w:t>
      </w:r>
    </w:p>
    <w:p w14:paraId="706A31F3" w14:textId="77777777" w:rsidR="001446FA" w:rsidRPr="00A22969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50B3502" w14:textId="77777777" w:rsidR="001446FA" w:rsidRPr="00A22969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9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>4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 xml:space="preserve"> - No caso de atraso de pagamento os valores devidos ao contratado serão atualizados monetariamente entre o termo final do prazo de pagamento até a data de sua efetiva realização, mediante aplicação do índice “</w:t>
      </w:r>
      <w:r w:rsidRPr="00A22969">
        <w:rPr>
          <w:rFonts w:ascii="Arial" w:hAnsi="Arial" w:cs="Arial"/>
          <w:i/>
          <w:iCs/>
          <w:sz w:val="20"/>
          <w:szCs w:val="20"/>
        </w:rPr>
        <w:t>pro rata tempore</w:t>
      </w:r>
      <w:r w:rsidRPr="00A22969">
        <w:rPr>
          <w:rFonts w:ascii="Arial" w:hAnsi="Arial" w:cs="Arial"/>
          <w:sz w:val="20"/>
          <w:szCs w:val="20"/>
        </w:rPr>
        <w:t>” do INPC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9FD5FC7" w14:textId="77777777" w:rsidR="001446FA" w:rsidRPr="00A22969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85004CC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9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5</w:t>
      </w:r>
      <w:r w:rsidRPr="00A22969">
        <w:rPr>
          <w:sz w:val="20"/>
          <w:szCs w:val="20"/>
        </w:rPr>
        <w:t xml:space="preserve"> - </w:t>
      </w:r>
      <w:r w:rsidRPr="00A22969">
        <w:rPr>
          <w:color w:val="auto"/>
          <w:sz w:val="20"/>
          <w:szCs w:val="20"/>
        </w:rPr>
        <w:t xml:space="preserve">Nenhum pagamento será efetuado à </w:t>
      </w:r>
      <w:r w:rsidRPr="00A22969">
        <w:rPr>
          <w:b/>
          <w:bCs/>
          <w:color w:val="auto"/>
          <w:sz w:val="20"/>
          <w:szCs w:val="20"/>
        </w:rPr>
        <w:t xml:space="preserve">CONTRATADA </w:t>
      </w:r>
      <w:r w:rsidRPr="00A22969">
        <w:rPr>
          <w:color w:val="auto"/>
          <w:sz w:val="20"/>
          <w:szCs w:val="20"/>
        </w:rPr>
        <w:t>enquanto pendente de liquidação, qualquer obrigação que lhe for imposta, em virtude de penalidade ou inadimplência, sem que isso gere direito ao p</w:t>
      </w:r>
      <w:r>
        <w:rPr>
          <w:color w:val="auto"/>
          <w:sz w:val="20"/>
          <w:szCs w:val="20"/>
        </w:rPr>
        <w:t>lei</w:t>
      </w:r>
      <w:r w:rsidRPr="00A22969">
        <w:rPr>
          <w:color w:val="auto"/>
          <w:sz w:val="20"/>
          <w:szCs w:val="20"/>
        </w:rPr>
        <w:t>to de reajustamento de preços ou correção monetária (quando for o caso)</w:t>
      </w:r>
      <w:r>
        <w:rPr>
          <w:color w:val="auto"/>
          <w:sz w:val="20"/>
          <w:szCs w:val="20"/>
        </w:rPr>
        <w:t>.</w:t>
      </w:r>
    </w:p>
    <w:p w14:paraId="10D4E619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28BF458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.6 - Qualquer erro ou omissão ocorrido na documentação fiscal será motivo de correção por parte da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 xml:space="preserve">e haverá, em decorrência, suspensão do prazo de pagamento até que o problema seja definitivamente sanado; </w:t>
      </w:r>
    </w:p>
    <w:p w14:paraId="5E29B4B3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10623FA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.7 - No ato do pagamento a ser efetuado pela </w:t>
      </w:r>
      <w:r w:rsidRPr="001808BC">
        <w:rPr>
          <w:b/>
          <w:color w:val="auto"/>
          <w:sz w:val="20"/>
          <w:szCs w:val="20"/>
        </w:rPr>
        <w:t>CONTRATANTE</w:t>
      </w:r>
      <w:r w:rsidRPr="001808BC">
        <w:rPr>
          <w:color w:val="auto"/>
          <w:sz w:val="20"/>
          <w:szCs w:val="20"/>
        </w:rPr>
        <w:t xml:space="preserve">, 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>deverá comprovar sua regularidade fiscal, conforme descritas abaixo:</w:t>
      </w:r>
    </w:p>
    <w:p w14:paraId="639EE557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61D12B4C" w14:textId="77777777" w:rsidR="001446FA" w:rsidRPr="00F830B6" w:rsidRDefault="001446FA" w:rsidP="001446FA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de Regularidade de Situação – CRS perante o gestor do FGTS;</w:t>
      </w:r>
    </w:p>
    <w:p w14:paraId="3076EF1B" w14:textId="77777777" w:rsidR="001446FA" w:rsidRPr="00F830B6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r w:rsidRPr="00F830B6">
        <w:rPr>
          <w:sz w:val="20"/>
          <w:szCs w:val="20"/>
        </w:rPr>
        <w:t xml:space="preserve">Prova de Regularidade relativa aos Tributos Federais e à Dívida Ativa da União, expedidas pela Receita Federal através do endereço </w:t>
      </w:r>
      <w:r w:rsidRPr="00F830B6">
        <w:rPr>
          <w:sz w:val="20"/>
          <w:szCs w:val="20"/>
          <w:u w:val="single"/>
        </w:rPr>
        <w:t>www.receita.fazenda.gov.br/Grupo2/Certidoes.htm</w:t>
      </w:r>
      <w:r w:rsidRPr="00F830B6">
        <w:rPr>
          <w:sz w:val="20"/>
          <w:szCs w:val="20"/>
        </w:rPr>
        <w:t xml:space="preserve">, com base na Portaria Conjunta RFB/PGFN </w:t>
      </w:r>
      <w:r>
        <w:rPr>
          <w:sz w:val="20"/>
          <w:szCs w:val="20"/>
        </w:rPr>
        <w:t>nº.</w:t>
      </w:r>
      <w:r w:rsidRPr="00F830B6">
        <w:rPr>
          <w:rStyle w:val="apple-converted-space"/>
          <w:sz w:val="20"/>
          <w:szCs w:val="20"/>
        </w:rPr>
        <w:t> </w:t>
      </w:r>
      <w:r w:rsidRPr="00F830B6">
        <w:rPr>
          <w:sz w:val="20"/>
          <w:szCs w:val="20"/>
        </w:rPr>
        <w:t xml:space="preserve">1.751, de </w:t>
      </w:r>
      <w:smartTag w:uri="urn:schemas-microsoft-com:office:smarttags" w:element="date">
        <w:smartTagPr>
          <w:attr w:name="ls" w:val="trans"/>
          <w:attr w:name="Month" w:val="10"/>
          <w:attr w:name="Day" w:val="02"/>
          <w:attr w:name="Year" w:val="2014"/>
        </w:smartTagPr>
        <w:r w:rsidRPr="00F830B6">
          <w:rPr>
            <w:sz w:val="20"/>
            <w:szCs w:val="20"/>
          </w:rPr>
          <w:t>02/10/2014</w:t>
        </w:r>
      </w:smartTag>
      <w:r w:rsidRPr="00F830B6">
        <w:rPr>
          <w:sz w:val="20"/>
          <w:szCs w:val="20"/>
        </w:rPr>
        <w:t>;</w:t>
      </w:r>
    </w:p>
    <w:p w14:paraId="5DBFB93F" w14:textId="77777777" w:rsidR="001446FA" w:rsidRPr="00F830B6" w:rsidRDefault="001446FA" w:rsidP="001446FA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Estaduais, expedida pela Secretaria da Fazenda Estadual;</w:t>
      </w:r>
    </w:p>
    <w:p w14:paraId="1F3288F2" w14:textId="77777777" w:rsidR="001446FA" w:rsidRPr="00F830B6" w:rsidRDefault="001446FA" w:rsidP="001446FA">
      <w:pPr>
        <w:pStyle w:val="PargrafodaLista"/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Trabalhistas, expedida pelo Superior Tribunal do Trabalho;</w:t>
      </w:r>
    </w:p>
    <w:p w14:paraId="70BC6455" w14:textId="77777777" w:rsidR="001446FA" w:rsidRPr="00F830B6" w:rsidRDefault="001446FA" w:rsidP="001446FA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Municipais.</w:t>
      </w:r>
    </w:p>
    <w:p w14:paraId="06620878" w14:textId="77777777" w:rsidR="001446FA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79EB932C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F830B6">
        <w:rPr>
          <w:rFonts w:ascii="Arial" w:hAnsi="Arial" w:cs="Arial"/>
          <w:b/>
          <w:sz w:val="20"/>
          <w:szCs w:val="20"/>
          <w:u w:val="single"/>
        </w:rPr>
        <w:t>Parágrafo Único</w:t>
      </w:r>
      <w:r w:rsidRPr="00F830B6">
        <w:rPr>
          <w:rFonts w:ascii="Arial" w:hAnsi="Arial" w:cs="Arial"/>
          <w:bCs/>
          <w:sz w:val="20"/>
          <w:szCs w:val="20"/>
        </w:rPr>
        <w:t>:</w:t>
      </w:r>
      <w:r w:rsidRPr="001808BC">
        <w:rPr>
          <w:rFonts w:ascii="Arial" w:hAnsi="Arial" w:cs="Arial"/>
          <w:sz w:val="20"/>
          <w:szCs w:val="20"/>
        </w:rPr>
        <w:t xml:space="preserve"> Tal comprovação será objeto de confirmação “</w:t>
      </w:r>
      <w:r w:rsidRPr="001808BC">
        <w:rPr>
          <w:rFonts w:ascii="Arial" w:hAnsi="Arial" w:cs="Arial"/>
          <w:b/>
          <w:sz w:val="20"/>
          <w:szCs w:val="20"/>
        </w:rPr>
        <w:t>ON-LINE</w:t>
      </w:r>
      <w:r w:rsidRPr="001808BC">
        <w:rPr>
          <w:rFonts w:ascii="Arial" w:hAnsi="Arial" w:cs="Arial"/>
          <w:sz w:val="20"/>
          <w:szCs w:val="20"/>
        </w:rPr>
        <w:t>”, via terminal, sendo suspenso o pagamento caso esteja irregular no referido sistema;</w:t>
      </w:r>
    </w:p>
    <w:p w14:paraId="5D79E5EF" w14:textId="77777777" w:rsidR="001446FA" w:rsidRPr="001808BC" w:rsidRDefault="001446FA" w:rsidP="001446FA">
      <w:pPr>
        <w:autoSpaceDE w:val="0"/>
        <w:autoSpaceDN w:val="0"/>
        <w:adjustRightInd w:val="0"/>
        <w:ind w:firstLine="709"/>
        <w:rPr>
          <w:rFonts w:ascii="Arial" w:hAnsi="Arial" w:cs="Arial"/>
          <w:b/>
          <w:bCs/>
          <w:sz w:val="20"/>
          <w:szCs w:val="20"/>
        </w:rPr>
      </w:pPr>
    </w:p>
    <w:p w14:paraId="2876F1D8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10 -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OBRIGAÇÕES DA CONTRATADA</w:t>
      </w:r>
      <w:r w:rsidRPr="001808BC">
        <w:rPr>
          <w:color w:val="auto"/>
          <w:sz w:val="20"/>
          <w:szCs w:val="20"/>
        </w:rPr>
        <w:t xml:space="preserve"> </w:t>
      </w:r>
    </w:p>
    <w:p w14:paraId="7628B425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293F6FD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10.</w:t>
      </w:r>
      <w:r w:rsidRPr="001808BC">
        <w:rPr>
          <w:color w:val="auto"/>
          <w:sz w:val="20"/>
          <w:szCs w:val="20"/>
        </w:rPr>
        <w:t>1 - Entregar o objeto pactuado, de conformidade com os parâmetros delineados em propostas apresentadas e aos rigores previsíveis em normas de regência.</w:t>
      </w:r>
    </w:p>
    <w:p w14:paraId="51771203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5FFAEF94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10.</w:t>
      </w:r>
      <w:r w:rsidRPr="001808BC">
        <w:rPr>
          <w:color w:val="auto"/>
          <w:sz w:val="20"/>
          <w:szCs w:val="20"/>
        </w:rPr>
        <w:t>2 - Cumprir as obrigações assumidas e garantir a boa qualidade do objeto.</w:t>
      </w:r>
    </w:p>
    <w:p w14:paraId="38C5EF96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C8519C6" w14:textId="77777777" w:rsidR="001446FA" w:rsidRPr="001808BC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10.3</w:t>
      </w:r>
      <w:r w:rsidRPr="001808BC">
        <w:rPr>
          <w:rFonts w:ascii="Arial" w:hAnsi="Arial" w:cs="Arial"/>
          <w:sz w:val="20"/>
          <w:szCs w:val="20"/>
        </w:rPr>
        <w:t xml:space="preserve"> - Responsabilizar-se por danos causados diretamente 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ou a terceiros, decorrentes de sua culpa ou dolo na execução deste contrato, ou por seu empregado ou preposto, não excluindo ou reduzindo essa responsabilidade à fiscalização ou o acompanhamento pel</w:t>
      </w:r>
      <w:r>
        <w:rPr>
          <w:rFonts w:ascii="Arial" w:hAnsi="Arial" w:cs="Arial"/>
          <w:sz w:val="20"/>
          <w:szCs w:val="20"/>
        </w:rPr>
        <w:t>a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393A70F6" w14:textId="77777777" w:rsidR="001446FA" w:rsidRPr="001808BC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20C5168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10.4</w:t>
      </w:r>
      <w:r w:rsidRPr="001808B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– Aceitar</w:t>
      </w:r>
      <w:r w:rsidRPr="00976118">
        <w:rPr>
          <w:color w:val="auto"/>
          <w:sz w:val="20"/>
          <w:szCs w:val="20"/>
        </w:rPr>
        <w:t>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976118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976118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976118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976118">
        <w:rPr>
          <w:color w:val="auto"/>
          <w:sz w:val="20"/>
          <w:szCs w:val="20"/>
        </w:rPr>
        <w:t xml:space="preserve"> 14.133/21)</w:t>
      </w:r>
      <w:r w:rsidRPr="001808BC">
        <w:rPr>
          <w:color w:val="auto"/>
          <w:sz w:val="20"/>
          <w:szCs w:val="20"/>
        </w:rPr>
        <w:t xml:space="preserve">. </w:t>
      </w:r>
    </w:p>
    <w:p w14:paraId="7D9BB38E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5944584E" w14:textId="77777777" w:rsidR="001446FA" w:rsidRPr="001808BC" w:rsidRDefault="001446FA" w:rsidP="001446FA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10.5</w:t>
      </w:r>
      <w:r w:rsidRPr="001808BC">
        <w:rPr>
          <w:color w:val="auto"/>
          <w:sz w:val="20"/>
          <w:szCs w:val="20"/>
        </w:rPr>
        <w:t xml:space="preserve"> - Responsabilizar por todas as despesas com mão de obra, auxílio alimentação ou refeição, vales-transportes e quaisquer outras vantagens pagas aos empregados, uniformes, prêmios de seguro, taxas, inclusive de administração, emolumentos e quaisquer despesas operacionais, bem como todos os encargos trabalhistas, previdenciários, fiscais, comerciais, despesas e obrigações financeiras de qualquer natureza e outras despesas, diretas e indiretas, enfim, todos os componentes de custo para os fornecimentos, inclusive lucro, necessários à perfeita execução do objeto da licitação.</w:t>
      </w:r>
    </w:p>
    <w:p w14:paraId="2DFC7CC8" w14:textId="77777777" w:rsidR="001446FA" w:rsidRPr="001808BC" w:rsidRDefault="001446FA" w:rsidP="001446FA">
      <w:pPr>
        <w:tabs>
          <w:tab w:val="left" w:pos="426"/>
        </w:tabs>
        <w:jc w:val="both"/>
        <w:rPr>
          <w:rFonts w:ascii="Arial" w:hAnsi="Arial" w:cs="Arial"/>
          <w:b/>
          <w:sz w:val="20"/>
          <w:szCs w:val="20"/>
        </w:rPr>
      </w:pPr>
    </w:p>
    <w:p w14:paraId="4A4BD355" w14:textId="77777777" w:rsidR="001446FA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10.6</w:t>
      </w:r>
      <w:r w:rsidRPr="001808BC">
        <w:rPr>
          <w:rFonts w:ascii="Arial" w:hAnsi="Arial" w:cs="Arial"/>
          <w:sz w:val="20"/>
          <w:szCs w:val="20"/>
        </w:rPr>
        <w:t xml:space="preserve"> - Comunicar a 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CONTRATANTE </w:t>
      </w:r>
      <w:r w:rsidRPr="001808BC">
        <w:rPr>
          <w:rFonts w:ascii="Arial" w:hAnsi="Arial" w:cs="Arial"/>
          <w:sz w:val="20"/>
          <w:szCs w:val="20"/>
        </w:rPr>
        <w:t>quando verificar condições inadequadas para execução do contrato ou a iminência de fatos possam prejudicar a sua execução;</w:t>
      </w:r>
    </w:p>
    <w:p w14:paraId="59F73314" w14:textId="77777777" w:rsidR="001446FA" w:rsidRPr="001808BC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7B6F5FE0" w14:textId="77777777" w:rsidR="001446FA" w:rsidRPr="001808BC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10.7</w:t>
      </w:r>
      <w:r w:rsidRPr="001808BC">
        <w:rPr>
          <w:rFonts w:ascii="Arial" w:hAnsi="Arial" w:cs="Arial"/>
          <w:sz w:val="20"/>
          <w:szCs w:val="20"/>
        </w:rPr>
        <w:t xml:space="preserve"> - Prover todos os meios necessários à garantia da plena operacionalidade da execução contratual, inclusive considerados os casos de greve ou paralisação de qualquer natureza; </w:t>
      </w:r>
    </w:p>
    <w:p w14:paraId="7ABE1DDD" w14:textId="77777777" w:rsidR="001446FA" w:rsidRPr="001808BC" w:rsidRDefault="001446FA" w:rsidP="001446FA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A8CB379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10.8</w:t>
      </w:r>
      <w:r w:rsidRPr="001808BC">
        <w:rPr>
          <w:rFonts w:ascii="Arial" w:hAnsi="Arial" w:cs="Arial"/>
          <w:sz w:val="20"/>
          <w:szCs w:val="20"/>
        </w:rPr>
        <w:t xml:space="preserve"> - Comunicar imediatamente a </w:t>
      </w:r>
      <w:r w:rsidRPr="001808BC"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qualquer alteração ocorrida no endereço, conta bancária e outras julgáveis necessárias para recebimento de correspondência;</w:t>
      </w:r>
    </w:p>
    <w:p w14:paraId="32CE2377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9336566" w14:textId="77777777" w:rsidR="001446FA" w:rsidRPr="001808BC" w:rsidRDefault="001446FA" w:rsidP="001446FA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10.9</w:t>
      </w:r>
      <w:r w:rsidRPr="001808BC">
        <w:rPr>
          <w:color w:val="auto"/>
          <w:sz w:val="20"/>
          <w:szCs w:val="20"/>
        </w:rPr>
        <w:t xml:space="preserve"> - Manter, durante a vigência deste Contrato, todas as condições de habilitação e qualificação exigidas no Edital</w:t>
      </w:r>
      <w:r>
        <w:rPr>
          <w:color w:val="auto"/>
          <w:sz w:val="20"/>
          <w:szCs w:val="20"/>
        </w:rPr>
        <w:t xml:space="preserve">, </w:t>
      </w:r>
      <w:r w:rsidRPr="00CF67BB">
        <w:rPr>
          <w:color w:val="auto"/>
          <w:sz w:val="20"/>
          <w:szCs w:val="20"/>
        </w:rPr>
        <w:t xml:space="preserve">devendo comunicar a </w:t>
      </w:r>
      <w:r w:rsidRPr="00CF67BB">
        <w:rPr>
          <w:b/>
          <w:color w:val="auto"/>
          <w:sz w:val="20"/>
          <w:szCs w:val="20"/>
        </w:rPr>
        <w:t>CONTRATANTE</w:t>
      </w:r>
      <w:r w:rsidRPr="00CF67BB">
        <w:rPr>
          <w:color w:val="auto"/>
          <w:sz w:val="20"/>
          <w:szCs w:val="20"/>
        </w:rPr>
        <w:t xml:space="preserve"> a superveniência de fato impeditivo da manutenção dessas condições</w:t>
      </w:r>
      <w:r w:rsidRPr="001808BC">
        <w:rPr>
          <w:color w:val="auto"/>
          <w:sz w:val="20"/>
          <w:szCs w:val="20"/>
        </w:rPr>
        <w:t>.</w:t>
      </w:r>
    </w:p>
    <w:p w14:paraId="33C5B360" w14:textId="77777777" w:rsidR="001446FA" w:rsidRPr="001808BC" w:rsidRDefault="001446FA" w:rsidP="001446FA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</w:p>
    <w:p w14:paraId="427F41FE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11 -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 PRIMEIRA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1808BC">
        <w:rPr>
          <w:b/>
          <w:color w:val="auto"/>
          <w:sz w:val="20"/>
          <w:szCs w:val="20"/>
        </w:rPr>
        <w:t>– OBRIGAÇÕES DO CONTRATANTE</w:t>
      </w:r>
      <w:r w:rsidRPr="001808BC">
        <w:rPr>
          <w:color w:val="auto"/>
          <w:sz w:val="20"/>
          <w:szCs w:val="20"/>
        </w:rPr>
        <w:t xml:space="preserve"> </w:t>
      </w:r>
    </w:p>
    <w:p w14:paraId="27137821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30F44F13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11</w:t>
      </w:r>
      <w:r w:rsidRPr="001808BC">
        <w:rPr>
          <w:color w:val="auto"/>
          <w:sz w:val="20"/>
          <w:szCs w:val="20"/>
        </w:rPr>
        <w:t xml:space="preserve">.1 - Cumprir pontualmente com todas as obrigações financeiras para com a </w:t>
      </w:r>
      <w:r w:rsidRPr="001808BC">
        <w:rPr>
          <w:b/>
          <w:bCs/>
          <w:color w:val="auto"/>
          <w:sz w:val="20"/>
          <w:szCs w:val="20"/>
        </w:rPr>
        <w:t>CONTRATADA</w:t>
      </w:r>
      <w:r>
        <w:rPr>
          <w:color w:val="auto"/>
          <w:sz w:val="20"/>
          <w:szCs w:val="20"/>
        </w:rPr>
        <w:t>.</w:t>
      </w:r>
      <w:r w:rsidRPr="001808BC">
        <w:rPr>
          <w:color w:val="auto"/>
          <w:sz w:val="20"/>
          <w:szCs w:val="20"/>
        </w:rPr>
        <w:t xml:space="preserve"> </w:t>
      </w:r>
    </w:p>
    <w:p w14:paraId="278A5183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065DE9E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11</w:t>
      </w:r>
      <w:r w:rsidRPr="001808BC">
        <w:rPr>
          <w:color w:val="auto"/>
          <w:sz w:val="20"/>
          <w:szCs w:val="20"/>
        </w:rPr>
        <w:t xml:space="preserve">.2 - Prestar à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>todas as informações e os esclarecimentos necessários para a realização do objeto contratual</w:t>
      </w:r>
      <w:r>
        <w:rPr>
          <w:color w:val="auto"/>
          <w:sz w:val="20"/>
          <w:szCs w:val="20"/>
        </w:rPr>
        <w:t>.</w:t>
      </w:r>
    </w:p>
    <w:p w14:paraId="5F1A0693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47B1192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11</w:t>
      </w:r>
      <w:r w:rsidRPr="001808BC">
        <w:rPr>
          <w:color w:val="auto"/>
          <w:sz w:val="20"/>
          <w:szCs w:val="20"/>
        </w:rPr>
        <w:t xml:space="preserve">.3 - </w:t>
      </w:r>
      <w:r w:rsidRPr="00CF33AD">
        <w:rPr>
          <w:color w:val="auto"/>
          <w:sz w:val="20"/>
          <w:szCs w:val="20"/>
        </w:rPr>
        <w:t>Exercer o acompanhamento e a fiscalização do contrato, por servidores designados para esse fim, anotando em registro próprio as falhas detectadas, indicando dia, mês e ano, bem como o nome dos empregados eventualmente envolvidos, e encaminhando os apontamentos à autoridade competente para as providências cabíveis</w:t>
      </w:r>
      <w:r>
        <w:rPr>
          <w:color w:val="auto"/>
          <w:sz w:val="20"/>
          <w:szCs w:val="20"/>
        </w:rPr>
        <w:t>.</w:t>
      </w:r>
    </w:p>
    <w:p w14:paraId="005DB994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26A50456" w14:textId="77777777" w:rsidR="001446FA" w:rsidRPr="001808BC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11</w:t>
      </w:r>
      <w:r w:rsidRPr="001808BC">
        <w:rPr>
          <w:color w:val="auto"/>
          <w:sz w:val="20"/>
          <w:szCs w:val="20"/>
        </w:rPr>
        <w:t xml:space="preserve">.4 - Rejeitar, no todo ou em parte, o </w:t>
      </w:r>
      <w:r>
        <w:rPr>
          <w:color w:val="auto"/>
          <w:sz w:val="20"/>
          <w:szCs w:val="20"/>
        </w:rPr>
        <w:t>serviço executado</w:t>
      </w:r>
      <w:r w:rsidRPr="001808BC">
        <w:rPr>
          <w:color w:val="auto"/>
          <w:sz w:val="20"/>
          <w:szCs w:val="20"/>
        </w:rPr>
        <w:t xml:space="preserve"> em desacordo com as especificações, notificando </w:t>
      </w:r>
      <w:r>
        <w:rPr>
          <w:color w:val="auto"/>
          <w:sz w:val="20"/>
          <w:szCs w:val="20"/>
        </w:rPr>
        <w:t xml:space="preserve">por escrito via </w:t>
      </w:r>
      <w:r w:rsidRPr="002A6277">
        <w:rPr>
          <w:b/>
          <w:color w:val="auto"/>
          <w:sz w:val="20"/>
          <w:szCs w:val="20"/>
        </w:rPr>
        <w:t>Termo de Recusa</w:t>
      </w:r>
      <w:r w:rsidRPr="001808BC">
        <w:rPr>
          <w:color w:val="auto"/>
          <w:sz w:val="20"/>
          <w:szCs w:val="20"/>
        </w:rPr>
        <w:t>, a ocorrência de eventuais imperfeições no curso d</w:t>
      </w:r>
      <w:r>
        <w:rPr>
          <w:color w:val="auto"/>
          <w:sz w:val="20"/>
          <w:szCs w:val="20"/>
        </w:rPr>
        <w:t xml:space="preserve">a execução </w:t>
      </w:r>
      <w:proofErr w:type="gramStart"/>
      <w:r w:rsidRPr="001808BC">
        <w:rPr>
          <w:color w:val="auto"/>
          <w:sz w:val="20"/>
          <w:szCs w:val="20"/>
        </w:rPr>
        <w:t>dos mesmos</w:t>
      </w:r>
      <w:proofErr w:type="gramEnd"/>
      <w:r w:rsidRPr="001808BC">
        <w:rPr>
          <w:color w:val="auto"/>
          <w:sz w:val="20"/>
          <w:szCs w:val="20"/>
        </w:rPr>
        <w:t xml:space="preserve">, fixando prazo para a sua </w:t>
      </w:r>
      <w:r>
        <w:rPr>
          <w:color w:val="auto"/>
          <w:sz w:val="20"/>
          <w:szCs w:val="20"/>
        </w:rPr>
        <w:t>correção</w:t>
      </w:r>
      <w:r w:rsidRPr="001808BC">
        <w:rPr>
          <w:color w:val="auto"/>
          <w:sz w:val="20"/>
          <w:szCs w:val="20"/>
        </w:rPr>
        <w:t xml:space="preserve">, com ônus total à </w:t>
      </w:r>
      <w:r w:rsidRPr="001808BC">
        <w:rPr>
          <w:b/>
          <w:bCs/>
          <w:color w:val="auto"/>
          <w:sz w:val="20"/>
          <w:szCs w:val="20"/>
        </w:rPr>
        <w:t>CONTRATADA</w:t>
      </w:r>
      <w:r>
        <w:rPr>
          <w:color w:val="auto"/>
          <w:sz w:val="20"/>
          <w:szCs w:val="20"/>
        </w:rPr>
        <w:t>.</w:t>
      </w:r>
      <w:r w:rsidRPr="001808BC">
        <w:rPr>
          <w:color w:val="auto"/>
          <w:sz w:val="20"/>
          <w:szCs w:val="20"/>
        </w:rPr>
        <w:t xml:space="preserve"> </w:t>
      </w:r>
    </w:p>
    <w:p w14:paraId="23A4191C" w14:textId="77777777" w:rsidR="001446FA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963FC12" w14:textId="77777777" w:rsidR="001446FA" w:rsidRPr="00CF33AD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CF33A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5</w:t>
      </w:r>
      <w:r w:rsidRPr="00CF33AD">
        <w:rPr>
          <w:rFonts w:ascii="Arial" w:hAnsi="Arial" w:cs="Arial"/>
          <w:sz w:val="20"/>
          <w:szCs w:val="20"/>
        </w:rPr>
        <w:t xml:space="preserve"> - Aplicar, garantidos a ampla defesa e o contraditório, as penalidades decorrentes do descumprimento das obrigações contratuais</w:t>
      </w:r>
      <w:r>
        <w:rPr>
          <w:rFonts w:ascii="Arial" w:hAnsi="Arial" w:cs="Arial"/>
          <w:sz w:val="20"/>
          <w:szCs w:val="20"/>
        </w:rPr>
        <w:t>.</w:t>
      </w:r>
    </w:p>
    <w:p w14:paraId="3BCA2185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474C322" w14:textId="77777777" w:rsidR="001446FA" w:rsidRPr="001808BC" w:rsidRDefault="001446FA" w:rsidP="001446FA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12 -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 SEGUNDA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>
        <w:rPr>
          <w:b/>
          <w:color w:val="auto"/>
          <w:sz w:val="20"/>
          <w:szCs w:val="20"/>
        </w:rPr>
        <w:t>– DO RECEBIMENTO DO OBJETO</w:t>
      </w:r>
    </w:p>
    <w:p w14:paraId="1E6EC4B2" w14:textId="77777777" w:rsidR="001446FA" w:rsidRPr="001808BC" w:rsidRDefault="001446FA" w:rsidP="001446FA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1A7CB63C" w14:textId="77777777" w:rsidR="001446FA" w:rsidRDefault="001446FA" w:rsidP="001446FA">
      <w:pPr>
        <w:pStyle w:val="Corpodetex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</w:t>
      </w:r>
      <w:r w:rsidRPr="001808BC">
        <w:rPr>
          <w:rFonts w:ascii="Arial" w:hAnsi="Arial" w:cs="Arial"/>
          <w:sz w:val="20"/>
          <w:szCs w:val="20"/>
        </w:rPr>
        <w:t>.1 - O recebimento provisório e d</w:t>
      </w:r>
      <w:r>
        <w:rPr>
          <w:rFonts w:ascii="Arial" w:hAnsi="Arial" w:cs="Arial"/>
          <w:sz w:val="20"/>
          <w:szCs w:val="20"/>
        </w:rPr>
        <w:t>efinitivo dar-se-á conforme Artigo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140</w:t>
      </w:r>
      <w:r w:rsidRPr="001808BC">
        <w:rPr>
          <w:rFonts w:ascii="Arial" w:hAnsi="Arial" w:cs="Arial"/>
          <w:sz w:val="20"/>
          <w:szCs w:val="20"/>
        </w:rPr>
        <w:t xml:space="preserve">, inciso II da </w:t>
      </w:r>
      <w:r>
        <w:rPr>
          <w:rFonts w:ascii="Arial" w:hAnsi="Arial" w:cs="Arial"/>
          <w:sz w:val="20"/>
          <w:szCs w:val="20"/>
        </w:rPr>
        <w:t>Lei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Federal nº. 14.133/21, alíneas “a” e “b”</w:t>
      </w:r>
      <w:r w:rsidRPr="001808BC">
        <w:rPr>
          <w:rFonts w:ascii="Arial" w:hAnsi="Arial" w:cs="Arial"/>
          <w:sz w:val="20"/>
          <w:szCs w:val="20"/>
        </w:rPr>
        <w:t>:</w:t>
      </w:r>
    </w:p>
    <w:p w14:paraId="3D67DFE8" w14:textId="77777777" w:rsidR="001446FA" w:rsidRPr="001808BC" w:rsidRDefault="001446FA" w:rsidP="001446FA">
      <w:pPr>
        <w:pStyle w:val="Corpodetexto"/>
        <w:rPr>
          <w:rFonts w:ascii="Arial" w:hAnsi="Arial" w:cs="Arial"/>
          <w:sz w:val="20"/>
          <w:szCs w:val="20"/>
        </w:rPr>
      </w:pPr>
    </w:p>
    <w:p w14:paraId="5505A564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a) </w:t>
      </w:r>
      <w:r w:rsidRPr="00C31C68">
        <w:rPr>
          <w:rFonts w:ascii="Arial" w:hAnsi="Arial" w:cs="Arial"/>
          <w:sz w:val="20"/>
          <w:szCs w:val="20"/>
        </w:rPr>
        <w:t>provisoriamente, de forma sumária, pelo responsável por seu acompanhamento e fiscalização, com verificação posterior da conformidade do material com as exigências contratuais</w:t>
      </w:r>
      <w:r w:rsidRPr="001808BC">
        <w:rPr>
          <w:rFonts w:ascii="Arial" w:hAnsi="Arial" w:cs="Arial"/>
          <w:sz w:val="20"/>
          <w:szCs w:val="20"/>
        </w:rPr>
        <w:t>;</w:t>
      </w:r>
    </w:p>
    <w:p w14:paraId="54A6CC90" w14:textId="77777777" w:rsidR="001446FA" w:rsidRPr="001808BC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b) </w:t>
      </w:r>
      <w:r w:rsidRPr="00C31C68">
        <w:rPr>
          <w:rFonts w:ascii="Arial" w:hAnsi="Arial" w:cs="Arial"/>
          <w:sz w:val="20"/>
          <w:szCs w:val="20"/>
        </w:rPr>
        <w:t>definitivamente, por servidor ou comissão designada pela autoridade competente, mediante termo detalhado que comprove o atendimento das exigências contratuais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E0284FC" w14:textId="77777777" w:rsidR="001446FA" w:rsidRDefault="001446FA" w:rsidP="001446FA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61B474C3" w14:textId="77777777" w:rsidR="001446FA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12.2 - </w:t>
      </w:r>
      <w:r w:rsidRPr="00C31C68">
        <w:rPr>
          <w:rFonts w:ascii="Arial" w:hAnsi="Arial" w:cs="Arial"/>
          <w:sz w:val="20"/>
          <w:szCs w:val="20"/>
        </w:rPr>
        <w:t xml:space="preserve">O objeto do contrato poderá ser rejeitado, no todo ou em parte, quando estiver em desacordo com </w:t>
      </w:r>
      <w:r w:rsidRPr="00E65028">
        <w:rPr>
          <w:rFonts w:ascii="Arial" w:hAnsi="Arial" w:cs="Arial"/>
          <w:sz w:val="20"/>
          <w:szCs w:val="20"/>
        </w:rPr>
        <w:t>os parâmetros delineados</w:t>
      </w:r>
      <w:r>
        <w:rPr>
          <w:rFonts w:ascii="Arial" w:hAnsi="Arial" w:cs="Arial"/>
          <w:sz w:val="20"/>
          <w:szCs w:val="20"/>
        </w:rPr>
        <w:t>.</w:t>
      </w:r>
    </w:p>
    <w:p w14:paraId="62F0460A" w14:textId="77777777" w:rsidR="001446FA" w:rsidRDefault="001446FA" w:rsidP="001446FA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36BBC85F" w14:textId="77777777" w:rsidR="001446FA" w:rsidRPr="001808BC" w:rsidRDefault="001446FA" w:rsidP="001446FA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12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3</w:t>
      </w:r>
      <w:r w:rsidRPr="001808BC">
        <w:rPr>
          <w:rFonts w:ascii="Arial" w:hAnsi="Arial" w:cs="Arial"/>
          <w:sz w:val="20"/>
          <w:szCs w:val="20"/>
        </w:rPr>
        <w:t xml:space="preserve"> - Satisfeitas as exigências anteriores, lavrar-se-á Termo de Recebimento Definitivo, que poderá ser substituído pela atestação no verso da Nota Fiscal, efetuada pelo Fiscal d</w:t>
      </w:r>
      <w:r>
        <w:rPr>
          <w:rFonts w:ascii="Arial" w:hAnsi="Arial" w:cs="Arial"/>
          <w:sz w:val="20"/>
          <w:szCs w:val="20"/>
        </w:rPr>
        <w:t>e</w:t>
      </w:r>
      <w:r w:rsidRPr="001808BC">
        <w:rPr>
          <w:rFonts w:ascii="Arial" w:hAnsi="Arial" w:cs="Arial"/>
          <w:sz w:val="20"/>
          <w:szCs w:val="20"/>
        </w:rPr>
        <w:t xml:space="preserve"> Contrato da </w:t>
      </w:r>
      <w:r w:rsidRPr="00846A37"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 ou pelo Gestor do 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5D02BD13" w14:textId="77777777" w:rsidR="001446FA" w:rsidRPr="001808BC" w:rsidRDefault="001446FA" w:rsidP="001446FA">
      <w:pPr>
        <w:tabs>
          <w:tab w:val="left" w:pos="284"/>
          <w:tab w:val="left" w:pos="709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D1C7691" w14:textId="77777777" w:rsidR="001446FA" w:rsidRPr="003C6663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13-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 TERCEITA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3C6663">
        <w:rPr>
          <w:b/>
          <w:bCs/>
          <w:color w:val="auto"/>
          <w:sz w:val="20"/>
          <w:szCs w:val="20"/>
        </w:rPr>
        <w:t>– DA EXTINÇÃO ANTECIPADA</w:t>
      </w:r>
    </w:p>
    <w:p w14:paraId="57FD6B65" w14:textId="77777777" w:rsidR="001446FA" w:rsidRDefault="001446FA" w:rsidP="001446F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00DEFEA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3</w:t>
      </w:r>
      <w:r w:rsidRPr="003C6663">
        <w:rPr>
          <w:rFonts w:ascii="Arial" w:hAnsi="Arial" w:cs="Arial"/>
          <w:sz w:val="20"/>
          <w:szCs w:val="20"/>
        </w:rPr>
        <w:t xml:space="preserve">.1. O presente Contrato poderá ser extinto antecipadamente por interesse da Administração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139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Federal nº</w:t>
      </w:r>
      <w:r>
        <w:rPr>
          <w:rFonts w:ascii="Arial" w:hAnsi="Arial" w:cs="Arial"/>
          <w:sz w:val="20"/>
          <w:szCs w:val="20"/>
        </w:rPr>
        <w:t>.</w:t>
      </w:r>
      <w:r w:rsidRPr="003C6663">
        <w:rPr>
          <w:rFonts w:ascii="Arial" w:hAnsi="Arial" w:cs="Arial"/>
          <w:sz w:val="20"/>
          <w:szCs w:val="20"/>
        </w:rPr>
        <w:t xml:space="preserve"> 14.133/2021, devendo a decisão ser formalmente motivada, assegurando-se ao contratado o contraditório e a ampla defesa.</w:t>
      </w:r>
    </w:p>
    <w:p w14:paraId="21B99EE7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6911D4EA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3</w:t>
      </w:r>
      <w:r w:rsidRPr="003C6663">
        <w:rPr>
          <w:rFonts w:ascii="Arial" w:hAnsi="Arial" w:cs="Arial"/>
          <w:sz w:val="20"/>
          <w:szCs w:val="20"/>
        </w:rPr>
        <w:t>.2. O presente Contrato poderá ser extinto antecipadamente por interesse d</w:t>
      </w:r>
      <w:r>
        <w:rPr>
          <w:rFonts w:ascii="Arial" w:hAnsi="Arial" w:cs="Arial"/>
          <w:sz w:val="20"/>
          <w:szCs w:val="20"/>
        </w:rPr>
        <w:t>a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 w:rsidRPr="003C6663">
        <w:rPr>
          <w:rFonts w:ascii="Arial" w:hAnsi="Arial" w:cs="Arial"/>
          <w:sz w:val="20"/>
          <w:szCs w:val="20"/>
        </w:rPr>
        <w:t xml:space="preserve">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138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Federal nº. </w:t>
      </w:r>
      <w:r w:rsidRPr="003C6663">
        <w:rPr>
          <w:rFonts w:ascii="Arial" w:hAnsi="Arial" w:cs="Arial"/>
          <w:sz w:val="20"/>
          <w:szCs w:val="20"/>
        </w:rPr>
        <w:t>14.133/2021.</w:t>
      </w:r>
    </w:p>
    <w:p w14:paraId="6C21FC68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3</w:t>
      </w:r>
      <w:r w:rsidRPr="003C6663">
        <w:rPr>
          <w:rFonts w:ascii="Arial" w:hAnsi="Arial" w:cs="Arial"/>
          <w:sz w:val="20"/>
          <w:szCs w:val="20"/>
        </w:rPr>
        <w:t>.3. A extinção antecipada do contrato deverá observar os seguintes requisitos:</w:t>
      </w:r>
      <w:r w:rsidRPr="003C6663" w:rsidDel="00B46205">
        <w:rPr>
          <w:rFonts w:ascii="Arial" w:hAnsi="Arial" w:cs="Arial"/>
          <w:sz w:val="20"/>
          <w:szCs w:val="20"/>
        </w:rPr>
        <w:t xml:space="preserve"> </w:t>
      </w:r>
    </w:p>
    <w:p w14:paraId="6EDD1518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327F288A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 L</w:t>
      </w:r>
      <w:r w:rsidRPr="003C6663">
        <w:rPr>
          <w:rFonts w:ascii="Arial" w:hAnsi="Arial" w:cs="Arial"/>
          <w:sz w:val="20"/>
          <w:szCs w:val="20"/>
        </w:rPr>
        <w:t xml:space="preserve">evantamento dos eventos contratuais já cumpridos ou parcialmente cumpridos; </w:t>
      </w:r>
    </w:p>
    <w:p w14:paraId="5343027C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lastRenderedPageBreak/>
        <w:t>b</w:t>
      </w:r>
      <w:r>
        <w:rPr>
          <w:rFonts w:ascii="Arial" w:hAnsi="Arial" w:cs="Arial"/>
          <w:sz w:val="20"/>
          <w:szCs w:val="20"/>
        </w:rPr>
        <w:t>) R</w:t>
      </w:r>
      <w:r w:rsidRPr="003C6663">
        <w:rPr>
          <w:rFonts w:ascii="Arial" w:hAnsi="Arial" w:cs="Arial"/>
          <w:sz w:val="20"/>
          <w:szCs w:val="20"/>
        </w:rPr>
        <w:t xml:space="preserve">elação dos pagamentos já efetuados e ainda devidos; </w:t>
      </w:r>
    </w:p>
    <w:p w14:paraId="4CC32C68" w14:textId="77777777" w:rsidR="001446FA" w:rsidRPr="003C6663" w:rsidRDefault="001446FA" w:rsidP="001446FA">
      <w:pPr>
        <w:jc w:val="both"/>
        <w:rPr>
          <w:rFonts w:ascii="Arial" w:hAnsi="Arial" w:cs="Arial"/>
          <w:sz w:val="20"/>
          <w:szCs w:val="20"/>
        </w:rPr>
      </w:pPr>
      <w:r w:rsidRPr="00433EEF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) A</w:t>
      </w:r>
      <w:r w:rsidRPr="003C6663">
        <w:rPr>
          <w:rFonts w:ascii="Arial" w:hAnsi="Arial" w:cs="Arial"/>
          <w:sz w:val="20"/>
          <w:szCs w:val="20"/>
        </w:rPr>
        <w:t>puração de indenizações e multas</w:t>
      </w:r>
      <w:r>
        <w:rPr>
          <w:rFonts w:ascii="Arial" w:hAnsi="Arial" w:cs="Arial"/>
          <w:sz w:val="20"/>
          <w:szCs w:val="20"/>
        </w:rPr>
        <w:t>.</w:t>
      </w:r>
    </w:p>
    <w:p w14:paraId="768B780E" w14:textId="77777777" w:rsidR="001446FA" w:rsidRDefault="001446FA" w:rsidP="001446FA">
      <w:pPr>
        <w:jc w:val="both"/>
        <w:rPr>
          <w:rFonts w:ascii="Arial" w:hAnsi="Arial" w:cs="Arial"/>
          <w:sz w:val="20"/>
          <w:szCs w:val="20"/>
        </w:rPr>
      </w:pPr>
    </w:p>
    <w:p w14:paraId="5F89AEF7" w14:textId="77777777" w:rsidR="001446FA" w:rsidRPr="006A35D5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14</w:t>
      </w:r>
      <w:r w:rsidRPr="006A35D5">
        <w:rPr>
          <w:b/>
          <w:bCs/>
          <w:color w:val="auto"/>
          <w:sz w:val="20"/>
          <w:szCs w:val="20"/>
        </w:rPr>
        <w:t xml:space="preserve"> - CLÁUSULA DÉCIMA</w:t>
      </w:r>
      <w:r>
        <w:rPr>
          <w:b/>
          <w:bCs/>
          <w:color w:val="auto"/>
          <w:sz w:val="20"/>
          <w:szCs w:val="20"/>
        </w:rPr>
        <w:t xml:space="preserve"> QUARTA</w:t>
      </w:r>
      <w:r w:rsidRPr="006A35D5">
        <w:rPr>
          <w:b/>
          <w:bCs/>
          <w:color w:val="auto"/>
          <w:sz w:val="20"/>
          <w:szCs w:val="20"/>
        </w:rPr>
        <w:t xml:space="preserve"> – DAS INFRAÇÕES E DAS SANÇÕES ADMINISTRATIVAS</w:t>
      </w:r>
    </w:p>
    <w:p w14:paraId="400A1990" w14:textId="77777777" w:rsidR="001446FA" w:rsidRDefault="001446FA" w:rsidP="001446FA">
      <w:pPr>
        <w:jc w:val="both"/>
        <w:rPr>
          <w:rFonts w:ascii="Arial" w:hAnsi="Arial"/>
        </w:rPr>
      </w:pPr>
    </w:p>
    <w:p w14:paraId="5E838F5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.1 - Comete infração administrativa, nos termos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 contratado que:</w:t>
      </w:r>
    </w:p>
    <w:p w14:paraId="781FCBC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6D8BDAC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er causa à inexecução parcial do contrato; </w:t>
      </w:r>
    </w:p>
    <w:p w14:paraId="73F15469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parcial do contrato que cause grave dano à Administração ou ao funcionamento dos serviços públicos ou ao interesse coletivo;</w:t>
      </w:r>
    </w:p>
    <w:p w14:paraId="0C4033C3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total do contrato;</w:t>
      </w:r>
    </w:p>
    <w:p w14:paraId="160E7DCF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>nsejar o retardamento da execução ou da entrega do objeto da contratação sem motivo justificado;</w:t>
      </w:r>
    </w:p>
    <w:p w14:paraId="44FD29F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presentar documentação falsa ou prestar declaração falsa durante a execução do contrato;</w:t>
      </w:r>
    </w:p>
    <w:p w14:paraId="3F40CD2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f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>raticar ato fraudulento na execução do contrato;</w:t>
      </w:r>
    </w:p>
    <w:p w14:paraId="340BA09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g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omportar-se de modo inidôneo ou cometer fraude de qualquer natureza;</w:t>
      </w:r>
    </w:p>
    <w:p w14:paraId="3D1BD27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h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 xml:space="preserve">raticar ato lesivo previsto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5º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12.846/13.</w:t>
      </w:r>
    </w:p>
    <w:p w14:paraId="6F66C9E4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55C30C7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.2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Ocorrendo infrações serão aplicadas</w:t>
      </w:r>
      <w:r w:rsidRPr="001B5989">
        <w:rPr>
          <w:color w:val="auto"/>
          <w:sz w:val="20"/>
          <w:szCs w:val="20"/>
        </w:rPr>
        <w:t xml:space="preserve"> as seguintes sanções:</w:t>
      </w:r>
    </w:p>
    <w:p w14:paraId="4CC8335C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37672DEF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Advertência, quando o contratado der causa à inexecução parcial do contrato, sempre que não se justificar a imposição de penalidade mais grave (§ 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0C59F7A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Impedimento de licitar e contratar, quando praticadas as condutas descritas nas alíneas “b”, “c” e “d” do subitem acima deste Contrato, sempre que não se justificar a imposição de penalidade mais grave (§ 4º,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727F771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) Declaração de inidoneidade para licitar e contratar, quando praticadas as condutas descritas nas alíneas “e”, “f”, “g” e “h” do subitem acima deste Contrato, bem como nas alíneas “b”, “c” e “d”, que justifiquem a imposição de penalidade mais grave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§5º,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</w:t>
      </w:r>
      <w:r>
        <w:rPr>
          <w:color w:val="auto"/>
          <w:sz w:val="20"/>
          <w:szCs w:val="20"/>
        </w:rPr>
        <w:t>;</w:t>
      </w:r>
    </w:p>
    <w:p w14:paraId="1F09C0D9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) Multa:</w:t>
      </w:r>
    </w:p>
    <w:p w14:paraId="5437FD8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d.1</w:t>
      </w:r>
      <w:r w:rsidRPr="001B5989">
        <w:rPr>
          <w:color w:val="auto"/>
          <w:sz w:val="20"/>
          <w:szCs w:val="20"/>
        </w:rPr>
        <w:t>) Moratória de 0,5% (cinco décimos por cento) até 30% (trinta por cento) por dia de atraso injustificado sobre o valor da parcela inadimplida, até o limite de 30 (trinta) dias;</w:t>
      </w:r>
    </w:p>
    <w:p w14:paraId="0306F753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d.2</w:t>
      </w:r>
      <w:r w:rsidRPr="001B5989">
        <w:rPr>
          <w:color w:val="auto"/>
          <w:sz w:val="20"/>
          <w:szCs w:val="20"/>
        </w:rPr>
        <w:t>) Compensatória, para as infrações descritas nas alíneas “e” a “h” do subitem 12.1,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3D4ACA40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d.3</w:t>
      </w:r>
      <w:r w:rsidRPr="001B5989">
        <w:rPr>
          <w:color w:val="auto"/>
          <w:sz w:val="20"/>
          <w:szCs w:val="20"/>
        </w:rPr>
        <w:t>) Compensatória, para a inexecução total do contrato prevista na alínea “c” do subitem 12.1, de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793DBB56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d.4</w:t>
      </w:r>
      <w:r w:rsidRPr="001B5989">
        <w:rPr>
          <w:color w:val="auto"/>
          <w:sz w:val="20"/>
          <w:szCs w:val="20"/>
        </w:rPr>
        <w:t>) Para infração descrita na alínea “b” do subitem 12.1, a multa será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5048CB07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d.5</w:t>
      </w:r>
      <w:r w:rsidRPr="001B5989">
        <w:rPr>
          <w:color w:val="auto"/>
          <w:sz w:val="20"/>
          <w:szCs w:val="20"/>
        </w:rPr>
        <w:t>) Para infrações descritas na alínea “d” do subitem 12.1, a multa será 0,5% (cinco décimos por cento) até 30% (trinta por cento) do valor do Contrato.</w:t>
      </w:r>
    </w:p>
    <w:p w14:paraId="13A19DE4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3A32FF35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.3 - A aplicação das sanções previstas neste Contrato não exclui, em hipótese alguma, a obrigação de reparação integral do dano causado </w:t>
      </w:r>
      <w:r>
        <w:rPr>
          <w:color w:val="auto"/>
          <w:sz w:val="20"/>
          <w:szCs w:val="20"/>
        </w:rPr>
        <w:t xml:space="preserve">a </w:t>
      </w:r>
      <w:r w:rsidRPr="006B0F7F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(§9º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517563C1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1F80B23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.4 - Todas as sanções previstas neste Contrato poderão ser aplicadas cumulativamente com a multa (§7º,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2742A0CF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421FE616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>.5 - Antes da aplicação da multa será facultada a defesa do interessado no prazo de 15 (quinze) dias úteis, contado da data de sua intimação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157,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5CCABF5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691C702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>.6 - Se a multa aplicada e as indenizações cabíveis forem superiores ao valor do pagamento eventualmente devido pel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>
        <w:rPr>
          <w:color w:val="auto"/>
          <w:sz w:val="20"/>
          <w:szCs w:val="20"/>
        </w:rPr>
        <w:t xml:space="preserve"> </w:t>
      </w:r>
      <w:r w:rsidRPr="001B5989"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além da perda desse valor, a diferença será descontada da garantia prestada ou será cobrada judicialmente (§8º,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0306B347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331865F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>.7 - Previamente ao encaminhamento à cobrança judicial, a multa poderá ser recolhida administrativamente no prazo máximo de 30 (trinta) dias, a contar da data do recebimento da comunicação enviada pela autoridade competente.</w:t>
      </w:r>
    </w:p>
    <w:p w14:paraId="4A0D616B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E5F33C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lastRenderedPageBreak/>
        <w:t>14</w:t>
      </w:r>
      <w:r w:rsidRPr="001B5989">
        <w:rPr>
          <w:color w:val="auto"/>
          <w:sz w:val="20"/>
          <w:szCs w:val="20"/>
        </w:rPr>
        <w:t xml:space="preserve">.8 - A aplicação das sanções realizar-se-á em processo administrativo que assegure o contraditório e a ampla defesa 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observando-se o procedimento previsto no caput e parágrafos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158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para as penalidades de impedimento de licitar e contratar e de declaração de inidoneidade para licitar ou contratar.</w:t>
      </w:r>
    </w:p>
    <w:p w14:paraId="2552B82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16EAB9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.9 - Na aplicação das sanções serão considerados (§1º,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14.133/21):</w:t>
      </w:r>
    </w:p>
    <w:p w14:paraId="3DBAC03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406DB71B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natureza e a gravidade da infração cometida;</w:t>
      </w:r>
    </w:p>
    <w:p w14:paraId="4C16639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as peculiaridades do caso concreto;</w:t>
      </w:r>
    </w:p>
    <w:p w14:paraId="11F6ACF0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s circunstâncias agravantes ou atenuantes;</w:t>
      </w:r>
    </w:p>
    <w:p w14:paraId="3F551EF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O</w:t>
      </w:r>
      <w:r w:rsidRPr="001B5989">
        <w:rPr>
          <w:color w:val="auto"/>
          <w:sz w:val="20"/>
          <w:szCs w:val="20"/>
        </w:rPr>
        <w:t xml:space="preserve">s danos que dela provierem para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;</w:t>
      </w:r>
    </w:p>
    <w:p w14:paraId="3F9106C0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implantação ou o aperfeiçoamento de programa de integridade, conforme normas e orientações dos órgãos de controle. </w:t>
      </w:r>
    </w:p>
    <w:p w14:paraId="39BCCF9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1B75880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.10 - Os atos previstos como infrações administrativas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ou em outras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s de licitações e contratos da Administração Pública que também sejam tipificados como atos lesivos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12.846, de 2013, serão apurados e julgados conjuntamente, nos mesmos autos, observados o rito procedimental e autoridade competente definidos na referida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159). </w:t>
      </w:r>
    </w:p>
    <w:p w14:paraId="06F09E7C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7FCAD06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.11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deverá, no prazo máximo de 15 (quinze) dias úteis, contado da data de aplicação da sanção, informar e manter atualizados os dados relativos às sanções por ela aplicadas, para fins de publicidade no Cadastro Nacional de Empresas Inidôneas e Suspensas (C</w:t>
      </w:r>
      <w:r>
        <w:rPr>
          <w:color w:val="auto"/>
          <w:sz w:val="20"/>
          <w:szCs w:val="20"/>
        </w:rPr>
        <w:t>EIS</w:t>
      </w:r>
      <w:r w:rsidRPr="001B5989">
        <w:rPr>
          <w:color w:val="auto"/>
          <w:sz w:val="20"/>
          <w:szCs w:val="20"/>
        </w:rPr>
        <w:t>) e no Cadastro Nacional de Empresas Punidas (C</w:t>
      </w:r>
      <w:r>
        <w:rPr>
          <w:color w:val="auto"/>
          <w:sz w:val="20"/>
          <w:szCs w:val="20"/>
        </w:rPr>
        <w:t>NEP</w:t>
      </w:r>
      <w:r w:rsidRPr="001B5989">
        <w:rPr>
          <w:color w:val="auto"/>
          <w:sz w:val="20"/>
          <w:szCs w:val="20"/>
        </w:rPr>
        <w:t>), instituídos no âmbito do Poder Executivo Federal.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13869EF1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2E8C3C46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14</w:t>
      </w:r>
      <w:r w:rsidRPr="001B5989">
        <w:rPr>
          <w:color w:val="auto"/>
          <w:sz w:val="20"/>
          <w:szCs w:val="20"/>
        </w:rPr>
        <w:t xml:space="preserve">.12 - As sanções de impedimento de licitar e contratar e declaração de inidoneidade para licitar ou contratar são passíveis de reabilitação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163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54F11029" w14:textId="77777777" w:rsidR="001446FA" w:rsidRDefault="001446FA" w:rsidP="001446FA">
      <w:pPr>
        <w:ind w:left="70"/>
        <w:jc w:val="both"/>
        <w:rPr>
          <w:rFonts w:ascii="Courier New" w:hAnsi="Courier New" w:cs="Courier New"/>
          <w:b/>
          <w:bCs/>
          <w:sz w:val="22"/>
          <w:szCs w:val="22"/>
        </w:rPr>
      </w:pPr>
    </w:p>
    <w:p w14:paraId="3F05E0B7" w14:textId="77777777" w:rsidR="001446FA" w:rsidRPr="006A35D5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5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QUINTA</w:t>
      </w:r>
      <w:r w:rsidRPr="006A35D5">
        <w:rPr>
          <w:b/>
          <w:bCs/>
          <w:color w:val="auto"/>
          <w:sz w:val="20"/>
          <w:szCs w:val="20"/>
        </w:rPr>
        <w:t>– DOS CASOS OMISSOS</w:t>
      </w:r>
    </w:p>
    <w:p w14:paraId="5F8AB4EE" w14:textId="77777777" w:rsidR="001446FA" w:rsidRPr="00943195" w:rsidRDefault="001446FA" w:rsidP="001446FA">
      <w:pPr>
        <w:pStyle w:val="Default"/>
        <w:jc w:val="both"/>
        <w:rPr>
          <w:sz w:val="22"/>
          <w:szCs w:val="22"/>
        </w:rPr>
      </w:pPr>
    </w:p>
    <w:p w14:paraId="674BF03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5</w:t>
      </w:r>
      <w:r w:rsidRPr="001B5989">
        <w:rPr>
          <w:color w:val="auto"/>
          <w:sz w:val="20"/>
          <w:szCs w:val="20"/>
        </w:rPr>
        <w:t xml:space="preserve">.1 - Os casos omissos serão decididos pelo contratante,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e demais normas federais aplicáveis e, subsidiariamente,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8.078, de 1990 – Código de Defesa do Consumidor – e normas e princípios gerais dos contratos.</w:t>
      </w:r>
    </w:p>
    <w:p w14:paraId="674C55EF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689A2BD" w14:textId="77777777" w:rsidR="001446FA" w:rsidRPr="006A35D5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6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SEXTA</w:t>
      </w:r>
      <w:r w:rsidRPr="006A35D5">
        <w:rPr>
          <w:b/>
          <w:bCs/>
          <w:color w:val="auto"/>
          <w:sz w:val="20"/>
          <w:szCs w:val="20"/>
        </w:rPr>
        <w:t xml:space="preserve"> – DAS ALTERAÇÕES</w:t>
      </w:r>
    </w:p>
    <w:p w14:paraId="1935229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267D1DD4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 xml:space="preserve">.1 - Eventuais alterações contratuais reger-se-ão pela disciplina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124 e seguintes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28EE041E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4E20ABEB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 xml:space="preserve">.2 -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 é obrigad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a aceitar,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567038F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2A46AA29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>.3 - As alterações contratuais deverão ser promovidas mediante celebração de termo aditivo, submetido à prévia aprovação da consultoria jurídica 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, salvo nos casos de justificada necessidade de antecipação de seus efeitos, hipótese em que a formalização do aditivo deverá ocorrer no prazo máximo de 1 (um) mês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132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73FAAA7A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26B0460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 xml:space="preserve">.4 - Registros que não caracterizam alteração do contrato podem ser realizados por simples apostila, dispensada a celebração de </w:t>
      </w:r>
      <w:r>
        <w:rPr>
          <w:color w:val="auto"/>
          <w:sz w:val="20"/>
          <w:szCs w:val="20"/>
        </w:rPr>
        <w:t>T</w:t>
      </w:r>
      <w:r w:rsidRPr="001B5989">
        <w:rPr>
          <w:color w:val="auto"/>
          <w:sz w:val="20"/>
          <w:szCs w:val="20"/>
        </w:rPr>
        <w:t xml:space="preserve">ermo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ditivo,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136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0E93D309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5813B2FF" w14:textId="77777777" w:rsidR="001446FA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6C6B95B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10C18DEF" w14:textId="77777777" w:rsidR="001446FA" w:rsidRPr="006A35D5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7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SÉTIMA</w:t>
      </w:r>
      <w:r w:rsidRPr="006A35D5">
        <w:rPr>
          <w:b/>
          <w:bCs/>
          <w:color w:val="auto"/>
          <w:sz w:val="20"/>
          <w:szCs w:val="20"/>
        </w:rPr>
        <w:t xml:space="preserve"> – DA PUBLICAÇÃO</w:t>
      </w:r>
    </w:p>
    <w:p w14:paraId="6C6ED44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72D37CF0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lastRenderedPageBreak/>
        <w:t>1</w:t>
      </w:r>
      <w:r>
        <w:rPr>
          <w:color w:val="auto"/>
          <w:sz w:val="20"/>
          <w:szCs w:val="20"/>
        </w:rPr>
        <w:t>7</w:t>
      </w:r>
      <w:r w:rsidRPr="001B5989">
        <w:rPr>
          <w:color w:val="auto"/>
          <w:sz w:val="20"/>
          <w:szCs w:val="20"/>
        </w:rPr>
        <w:t xml:space="preserve">.1 - Incumbirá 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divulgar o presente instrumento no Portal Nacional de Contratações Públicas (</w:t>
      </w:r>
      <w:r w:rsidRPr="00F824AE">
        <w:rPr>
          <w:b/>
          <w:bCs/>
          <w:color w:val="auto"/>
          <w:sz w:val="20"/>
          <w:szCs w:val="20"/>
        </w:rPr>
        <w:t>PNCP</w:t>
      </w:r>
      <w:r w:rsidRPr="001B5989">
        <w:rPr>
          <w:color w:val="auto"/>
          <w:sz w:val="20"/>
          <w:szCs w:val="20"/>
        </w:rPr>
        <w:t xml:space="preserve">), na forma prevista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94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14.133/21, bem como no respectivo sítio oficial na Internet, em atenção ao caput,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 xml:space="preserve">nº. 14.133/21, e ao §2º,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8º,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n. 12.527, de 2011.</w:t>
      </w:r>
    </w:p>
    <w:p w14:paraId="366D03D7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F39244D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7</w:t>
      </w:r>
      <w:r w:rsidRPr="001B5989">
        <w:rPr>
          <w:color w:val="auto"/>
          <w:sz w:val="20"/>
          <w:szCs w:val="20"/>
        </w:rPr>
        <w:t xml:space="preserve">.2 - O ato que autoriza a contratação direta ou o extrato decorrente do contrato deverá ser divulgado e mantido à disposição do público em sítio eletrônico oficial, em conformidade com 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72, Parágrafo único,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1E32659B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0E70B7AA" w14:textId="77777777" w:rsidR="001446FA" w:rsidRPr="006A35D5" w:rsidRDefault="001446FA" w:rsidP="001446FA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8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OITAVA</w:t>
      </w:r>
      <w:r w:rsidRPr="006A35D5">
        <w:rPr>
          <w:b/>
          <w:bCs/>
          <w:color w:val="auto"/>
          <w:sz w:val="20"/>
          <w:szCs w:val="20"/>
        </w:rPr>
        <w:t>– DO FORO</w:t>
      </w:r>
    </w:p>
    <w:p w14:paraId="1542ABC2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39C3F164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8</w:t>
      </w:r>
      <w:r w:rsidRPr="001B5989">
        <w:rPr>
          <w:color w:val="auto"/>
          <w:sz w:val="20"/>
          <w:szCs w:val="20"/>
        </w:rPr>
        <w:t>.1 - Fica e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to o Foro da cidade de Niquelândia, estado de Goiás, para dirimir os litígios que decorrerem da execução deste Termo de Contrato que não puderem ser compostos pela conciliação, conforme 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92,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2D1060D9" w14:textId="77777777" w:rsidR="001446FA" w:rsidRPr="001B5989" w:rsidRDefault="001446FA" w:rsidP="001446FA">
      <w:pPr>
        <w:pStyle w:val="Default"/>
        <w:jc w:val="both"/>
        <w:rPr>
          <w:color w:val="auto"/>
          <w:sz w:val="20"/>
          <w:szCs w:val="20"/>
        </w:rPr>
      </w:pPr>
    </w:p>
    <w:p w14:paraId="68601E4D" w14:textId="77777777" w:rsidR="001446FA" w:rsidRPr="001808BC" w:rsidRDefault="001446FA" w:rsidP="001446FA">
      <w:pPr>
        <w:rPr>
          <w:rFonts w:ascii="Arial" w:hAnsi="Arial" w:cs="Arial"/>
          <w:sz w:val="20"/>
          <w:szCs w:val="20"/>
        </w:rPr>
      </w:pPr>
    </w:p>
    <w:p w14:paraId="4A775606" w14:textId="77777777" w:rsidR="001446FA" w:rsidRDefault="001446FA" w:rsidP="001446FA">
      <w:pPr>
        <w:jc w:val="right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>NIQUELÂNDIA-GO</w:t>
      </w:r>
      <w:r>
        <w:rPr>
          <w:rFonts w:ascii="Arial" w:hAnsi="Arial" w:cs="Arial"/>
          <w:sz w:val="20"/>
          <w:szCs w:val="20"/>
        </w:rPr>
        <w:t xml:space="preserve"> - 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5F2C0D27" w14:textId="77777777" w:rsidR="001446FA" w:rsidRDefault="001446FA" w:rsidP="001446FA">
      <w:pPr>
        <w:rPr>
          <w:rFonts w:ascii="Arial" w:hAnsi="Arial" w:cs="Arial"/>
          <w:sz w:val="20"/>
          <w:szCs w:val="20"/>
        </w:rPr>
      </w:pPr>
    </w:p>
    <w:p w14:paraId="38017D5D" w14:textId="77777777" w:rsidR="001446FA" w:rsidRDefault="001446FA" w:rsidP="001446FA">
      <w:pPr>
        <w:rPr>
          <w:rFonts w:ascii="Arial" w:hAnsi="Arial" w:cs="Arial"/>
          <w:sz w:val="20"/>
          <w:szCs w:val="20"/>
        </w:rPr>
      </w:pPr>
    </w:p>
    <w:p w14:paraId="2C333DB7" w14:textId="77777777" w:rsidR="001446FA" w:rsidRDefault="001446FA" w:rsidP="001446FA">
      <w:pPr>
        <w:rPr>
          <w:rFonts w:ascii="Arial" w:hAnsi="Arial" w:cs="Arial"/>
          <w:sz w:val="20"/>
          <w:szCs w:val="20"/>
        </w:rPr>
      </w:pPr>
    </w:p>
    <w:p w14:paraId="44D362A8" w14:textId="77777777" w:rsidR="001446FA" w:rsidRDefault="001446FA" w:rsidP="001446FA">
      <w:pPr>
        <w:rPr>
          <w:rFonts w:ascii="Arial" w:hAnsi="Arial" w:cs="Arial"/>
          <w:sz w:val="20"/>
          <w:szCs w:val="20"/>
        </w:rPr>
      </w:pPr>
    </w:p>
    <w:tbl>
      <w:tblPr>
        <w:tblW w:w="97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2"/>
        <w:gridCol w:w="1262"/>
        <w:gridCol w:w="1262"/>
        <w:gridCol w:w="1262"/>
        <w:gridCol w:w="372"/>
        <w:gridCol w:w="2169"/>
        <w:gridCol w:w="1084"/>
        <w:gridCol w:w="942"/>
        <w:gridCol w:w="341"/>
      </w:tblGrid>
      <w:tr w:rsidR="001446FA" w:rsidRPr="001808BC" w14:paraId="45CE0148" w14:textId="77777777" w:rsidTr="003A0634">
        <w:trPr>
          <w:trHeight w:val="255"/>
          <w:jc w:val="center"/>
        </w:trPr>
        <w:tc>
          <w:tcPr>
            <w:tcW w:w="4808" w:type="dxa"/>
            <w:gridSpan w:val="4"/>
            <w:noWrap/>
            <w:vAlign w:val="bottom"/>
            <w:hideMark/>
          </w:tcPr>
          <w:p w14:paraId="7C7CA450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CONTRATANTE</w:t>
            </w:r>
          </w:p>
        </w:tc>
        <w:tc>
          <w:tcPr>
            <w:tcW w:w="372" w:type="dxa"/>
            <w:noWrap/>
            <w:vAlign w:val="bottom"/>
          </w:tcPr>
          <w:p w14:paraId="54B896BC" w14:textId="77777777" w:rsidR="001446FA" w:rsidRPr="001808BC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noWrap/>
            <w:vAlign w:val="bottom"/>
            <w:hideMark/>
          </w:tcPr>
          <w:p w14:paraId="487B85EF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CONTRATADA</w:t>
            </w:r>
          </w:p>
        </w:tc>
      </w:tr>
      <w:tr w:rsidR="001446FA" w:rsidRPr="001808BC" w14:paraId="5ED76D94" w14:textId="77777777" w:rsidTr="003A0634">
        <w:trPr>
          <w:trHeight w:val="255"/>
          <w:jc w:val="center"/>
        </w:trPr>
        <w:tc>
          <w:tcPr>
            <w:tcW w:w="48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B1410BC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D2AD2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49752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1F432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2F60638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D6C72D" w14:textId="77777777" w:rsidR="001446FA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0DA3C55E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350FE214" w14:textId="77777777" w:rsidTr="003A0634">
        <w:trPr>
          <w:trHeight w:val="255"/>
          <w:jc w:val="center"/>
        </w:trPr>
        <w:tc>
          <w:tcPr>
            <w:tcW w:w="4808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93BD15" w14:textId="77777777" w:rsidR="001446FA" w:rsidRDefault="001446FA" w:rsidP="003A0634">
            <w:pPr>
              <w:jc w:val="center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#NOME_GESTOR</w:t>
            </w:r>
          </w:p>
          <w:p w14:paraId="03C97AD7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0E3B">
              <w:rPr>
                <w:rFonts w:ascii="Arial" w:hAnsi="Arial" w:cs="Arial"/>
                <w:sz w:val="20"/>
                <w:szCs w:val="20"/>
              </w:rPr>
              <w:t xml:space="preserve">CPF nº. </w:t>
            </w:r>
            <w:r>
              <w:rPr>
                <w:rFonts w:ascii="Arial" w:hAnsi="Arial" w:cs="Arial"/>
                <w:sz w:val="20"/>
                <w:szCs w:val="20"/>
              </w:rPr>
              <w:t>#CPF_GESTOR</w:t>
            </w:r>
          </w:p>
          <w:p w14:paraId="637A4406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#CARGO_GESTOR</w:t>
            </w:r>
          </w:p>
        </w:tc>
        <w:tc>
          <w:tcPr>
            <w:tcW w:w="372" w:type="dxa"/>
            <w:noWrap/>
            <w:vAlign w:val="center"/>
          </w:tcPr>
          <w:p w14:paraId="649083A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187A76" w14:textId="77777777" w:rsidR="001446FA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#FORNECEDOR</w:t>
            </w:r>
          </w:p>
          <w:p w14:paraId="211EC8F3" w14:textId="77777777" w:rsidR="001446FA" w:rsidRPr="001808BC" w:rsidRDefault="001446FA" w:rsidP="003A06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 xml:space="preserve">CNPJ nº.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#CNPJ_FORNECEDOR</w:t>
            </w:r>
          </w:p>
        </w:tc>
      </w:tr>
      <w:tr w:rsidR="001446FA" w:rsidRPr="001808BC" w14:paraId="44E369BF" w14:textId="77777777" w:rsidTr="003A0634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D60DDE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482DA914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BC4D05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34154A89" w14:textId="77777777" w:rsidTr="003A0634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5C8F5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70F2E27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E74A2C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5DD96C49" w14:textId="77777777" w:rsidTr="003A0634">
        <w:trPr>
          <w:trHeight w:val="255"/>
          <w:jc w:val="center"/>
        </w:trPr>
        <w:tc>
          <w:tcPr>
            <w:tcW w:w="2284" w:type="dxa"/>
            <w:gridSpan w:val="2"/>
            <w:noWrap/>
            <w:vAlign w:val="bottom"/>
          </w:tcPr>
          <w:p w14:paraId="2FD9275D" w14:textId="77777777" w:rsidR="001446FA" w:rsidRPr="001808BC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C7DA1A" w14:textId="77777777" w:rsidR="001446FA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06DD94" w14:textId="77777777" w:rsidR="001446FA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6F5135" w14:textId="77777777" w:rsidR="001446FA" w:rsidRPr="001808BC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TESTEMUNHAS:</w:t>
            </w:r>
          </w:p>
        </w:tc>
        <w:tc>
          <w:tcPr>
            <w:tcW w:w="1262" w:type="dxa"/>
            <w:noWrap/>
            <w:vAlign w:val="bottom"/>
          </w:tcPr>
          <w:p w14:paraId="398B1AF2" w14:textId="77777777" w:rsidR="001446FA" w:rsidRPr="001808BC" w:rsidRDefault="001446FA" w:rsidP="003A06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89594B3" w14:textId="77777777" w:rsidR="001446FA" w:rsidRPr="001808BC" w:rsidRDefault="001446FA" w:rsidP="003A063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D766841" w14:textId="77777777" w:rsidR="001446FA" w:rsidRPr="001808BC" w:rsidRDefault="001446FA" w:rsidP="003A0634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128A353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5B277FC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155CD89F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25EF068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2828896F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791C1C29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71437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235D55F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66474645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75FBE14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F0BDD29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553023D8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32DBE6EB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393689DB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7C537125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17196F38" w14:textId="77777777" w:rsidTr="003A0634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362D3DDE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1. _____________________________________________________</w:t>
            </w:r>
          </w:p>
        </w:tc>
        <w:tc>
          <w:tcPr>
            <w:tcW w:w="1084" w:type="dxa"/>
            <w:noWrap/>
            <w:vAlign w:val="bottom"/>
          </w:tcPr>
          <w:p w14:paraId="00AB3FA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44B485A9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5C78888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145ABC6E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45CC6D38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4E86C7D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3ACB243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33F6831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228CEDF4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13916E6E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4D461BB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15A15C2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6A59DC0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79CB468F" w14:textId="77777777" w:rsidTr="003A0634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77FB912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bottom"/>
          </w:tcPr>
          <w:p w14:paraId="08FCE3DC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68BE1C1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6048FF9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6B821E24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102B044D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065EC2FB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6AC15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89171B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4482645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EF11F81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35243D8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1601A73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5878921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248A580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6A5FB0D3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740F75E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5D678FFB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center"/>
          </w:tcPr>
          <w:p w14:paraId="5D50A84E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7A55AA39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4370508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46CD522F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4DD6AF7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401537C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090989D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4DF9A79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7D9F2551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4BB44D18" w14:textId="77777777" w:rsidTr="003A0634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690B7E4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2. ______________________________________________________</w:t>
            </w:r>
          </w:p>
        </w:tc>
        <w:tc>
          <w:tcPr>
            <w:tcW w:w="1084" w:type="dxa"/>
            <w:noWrap/>
            <w:vAlign w:val="center"/>
          </w:tcPr>
          <w:p w14:paraId="78F756EE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43CEE81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73A99489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7AB97B4F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5EFE7F5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6467FC7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44DC64A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6BCC2E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28EC0D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39898BB1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6CC0E1F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3EAA8BD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2FC3845C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1E0D1B8C" w14:textId="77777777" w:rsidTr="003A0634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38BC874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center"/>
          </w:tcPr>
          <w:p w14:paraId="339D7E5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3C048C26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15815EA8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1F190622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6FA" w:rsidRPr="001808BC" w14:paraId="164C207B" w14:textId="77777777" w:rsidTr="003A0634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77E6917D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63685B2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57CB81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CAE04B3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AF6F41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3EFDC3A8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2847E690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6964F6AE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61585F47" w14:textId="77777777" w:rsidR="001446FA" w:rsidRPr="001808BC" w:rsidRDefault="001446FA" w:rsidP="003A06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86C190" w14:textId="77777777" w:rsidR="001446FA" w:rsidRPr="005C7BE8" w:rsidRDefault="001446FA" w:rsidP="001446FA"/>
    <w:p w14:paraId="50E3FEE8" w14:textId="77777777" w:rsidR="00D35597" w:rsidRPr="001446FA" w:rsidRDefault="00D35597" w:rsidP="001446FA"/>
    <w:sectPr w:rsidR="00D35597" w:rsidRPr="001446FA" w:rsidSect="00232AD4">
      <w:headerReference w:type="default" r:id="rId8"/>
      <w:footerReference w:type="default" r:id="rId9"/>
      <w:pgSz w:w="11906" w:h="16838" w:code="9"/>
      <w:pgMar w:top="1134" w:right="566" w:bottom="1134" w:left="1080" w:header="709" w:footer="152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394F" w14:textId="77777777" w:rsidR="0039747F" w:rsidRDefault="0039747F">
      <w:r>
        <w:separator/>
      </w:r>
    </w:p>
  </w:endnote>
  <w:endnote w:type="continuationSeparator" w:id="0">
    <w:p w14:paraId="51C62463" w14:textId="77777777" w:rsidR="0039747F" w:rsidRDefault="00397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Univers"/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923D" w14:textId="77777777" w:rsidR="00232AD4" w:rsidRDefault="00232AD4">
    <w:pPr>
      <w:pStyle w:val="Rodap"/>
    </w:pPr>
    <w:r>
      <w:rPr>
        <w:noProof/>
      </w:rPr>
      <w:drawing>
        <wp:anchor distT="0" distB="0" distL="114300" distR="114300" simplePos="0" relativeHeight="251665920" behindDoc="1" locked="0" layoutInCell="1" allowOverlap="1" wp14:anchorId="3A4985EE" wp14:editId="31A3D108">
          <wp:simplePos x="0" y="0"/>
          <wp:positionH relativeFrom="column">
            <wp:posOffset>-676275</wp:posOffset>
          </wp:positionH>
          <wp:positionV relativeFrom="paragraph">
            <wp:posOffset>74295</wp:posOffset>
          </wp:positionV>
          <wp:extent cx="7576175" cy="1064895"/>
          <wp:effectExtent l="0" t="0" r="635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61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74FA" w14:textId="77777777" w:rsidR="0039747F" w:rsidRDefault="0039747F">
      <w:r>
        <w:separator/>
      </w:r>
    </w:p>
  </w:footnote>
  <w:footnote w:type="continuationSeparator" w:id="0">
    <w:p w14:paraId="7F7608FE" w14:textId="77777777" w:rsidR="0039747F" w:rsidRDefault="00397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9628" w14:textId="7AD832D4" w:rsidR="001537CD" w:rsidRPr="006935C1" w:rsidRDefault="00FA5316" w:rsidP="00642EBF">
    <w:pPr>
      <w:tabs>
        <w:tab w:val="left" w:pos="2031"/>
        <w:tab w:val="left" w:pos="2984"/>
        <w:tab w:val="left" w:pos="3937"/>
        <w:tab w:val="left" w:pos="4890"/>
        <w:tab w:val="left" w:pos="5843"/>
        <w:tab w:val="left" w:pos="6787"/>
        <w:tab w:val="left" w:pos="7731"/>
      </w:tabs>
      <w:ind w:left="140"/>
      <w:jc w:val="right"/>
      <w:rPr>
        <w:rFonts w:ascii="Arial" w:hAnsi="Arial" w:cs="Arial"/>
        <w:b/>
        <w:bCs/>
        <w:color w:val="404040" w:themeColor="text1" w:themeTint="BF"/>
        <w:sz w:val="28"/>
        <w:szCs w:val="28"/>
      </w:rPr>
    </w:pPr>
    <w:r w:rsidRPr="006935C1">
      <w:rPr>
        <w:b/>
        <w:bCs/>
        <w:noProof/>
        <w:color w:val="404040" w:themeColor="text1" w:themeTint="BF"/>
        <w:sz w:val="28"/>
        <w:szCs w:val="28"/>
      </w:rPr>
      <w:drawing>
        <wp:anchor distT="0" distB="0" distL="114300" distR="114300" simplePos="0" relativeHeight="251658752" behindDoc="0" locked="0" layoutInCell="1" allowOverlap="1" wp14:anchorId="546AC6E1" wp14:editId="7F895263">
          <wp:simplePos x="0" y="0"/>
          <wp:positionH relativeFrom="margin">
            <wp:align>left</wp:align>
          </wp:positionH>
          <wp:positionV relativeFrom="paragraph">
            <wp:posOffset>-202565</wp:posOffset>
          </wp:positionV>
          <wp:extent cx="2166620" cy="726440"/>
          <wp:effectExtent l="0" t="0" r="5080" b="0"/>
          <wp:wrapSquare wrapText="bothSides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6620" cy="726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00A6E">
      <w:rPr>
        <w:rFonts w:ascii="Arial" w:hAnsi="Arial" w:cs="Arial"/>
        <w:b/>
        <w:bCs/>
        <w:color w:val="404040" w:themeColor="text1" w:themeTint="BF"/>
        <w:sz w:val="28"/>
        <w:szCs w:val="28"/>
      </w:rPr>
      <w:t>#FUNDO</w:t>
    </w:r>
  </w:p>
  <w:p w14:paraId="128A4BBC" w14:textId="7F6AFBA3" w:rsidR="00726AF3" w:rsidRPr="006935C1" w:rsidRDefault="00600A6E" w:rsidP="00642EBF">
    <w:pPr>
      <w:pBdr>
        <w:bottom w:val="single" w:sz="6" w:space="1" w:color="auto"/>
      </w:pBdr>
      <w:tabs>
        <w:tab w:val="left" w:pos="5843"/>
        <w:tab w:val="left" w:pos="6787"/>
      </w:tabs>
      <w:ind w:left="140"/>
      <w:jc w:val="right"/>
      <w:rPr>
        <w:color w:val="404040" w:themeColor="text1" w:themeTint="BF"/>
      </w:rPr>
    </w:pPr>
    <w:r>
      <w:rPr>
        <w:color w:val="404040" w:themeColor="text1" w:themeTint="BF"/>
      </w:rPr>
      <w:t>#</w:t>
    </w:r>
    <w:r w:rsidR="001537CD" w:rsidRPr="006935C1">
      <w:rPr>
        <w:color w:val="404040" w:themeColor="text1" w:themeTint="BF"/>
      </w:rPr>
      <w:t>ADM</w:t>
    </w:r>
  </w:p>
  <w:p w14:paraId="5E881E8C" w14:textId="76C8B14F" w:rsidR="005A42D6" w:rsidRDefault="00490DBA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7E3352AF" wp14:editId="3D8B8314">
              <wp:simplePos x="0" y="0"/>
              <wp:positionH relativeFrom="margin">
                <wp:posOffset>2266950</wp:posOffset>
              </wp:positionH>
              <wp:positionV relativeFrom="paragraph">
                <wp:posOffset>55880</wp:posOffset>
              </wp:positionV>
              <wp:extent cx="4343400" cy="238125"/>
              <wp:effectExtent l="0" t="0" r="0" b="0"/>
              <wp:wrapNone/>
              <wp:docPr id="204648536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340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d w:val="-1318336367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0AA89713" w14:textId="3B217295" w:rsidR="00F606B8" w:rsidRPr="00F606B8" w:rsidRDefault="00600A6E" w:rsidP="00F606B8">
                              <w:pPr>
                                <w:pStyle w:val="Cabealho"/>
                                <w:jc w:val="right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Processo: #Processo – Contrato: #Contrato - </w: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Página </w: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</w:instrTex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de </w: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NUMPAGES</w:instrTex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7</w:t>
                              </w:r>
                              <w:r w:rsidR="00F606B8" w:rsidRPr="00F606B8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1F80C8C" w14:textId="77C9900F" w:rsidR="00490DBA" w:rsidRPr="00F606B8" w:rsidRDefault="00490DBA" w:rsidP="00490DBA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3352A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178.5pt;margin-top:4.4pt;width:342pt;height:18.7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" filled="f" stroked="f" strokeweight=".5pt">
              <v:textbox>
                <w:txbxContent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id w:val="-1318336367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0AA89713" w14:textId="3B217295" w:rsidR="00F606B8" w:rsidRPr="00F606B8" w:rsidRDefault="00600A6E" w:rsidP="00F606B8">
                        <w:pPr>
                          <w:pStyle w:val="Cabealho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Processo: #Processo – Contrato: #Contrato - </w:t>
                        </w:r>
                        <w:r w:rsidR="00F606B8" w:rsidRPr="00F606B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Página </w: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instrText>PAGE</w:instrTex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1</w: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  <w:r w:rsidR="00F606B8" w:rsidRPr="00F606B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de </w: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instrText>NUMPAGES</w:instrTex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7</w:t>
                        </w:r>
                        <w:r w:rsidR="00F606B8" w:rsidRPr="00F606B8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</w:sdtContent>
                  </w:sdt>
                  <w:p w14:paraId="11F80C8C" w14:textId="77C9900F" w:rsidR="00490DBA" w:rsidRPr="00F606B8" w:rsidRDefault="00490DBA" w:rsidP="00490DBA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708C3FE" w14:textId="77777777" w:rsidR="005A42D6" w:rsidRPr="005A42D6" w:rsidRDefault="005A42D6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  <w:rPr>
        <w:rFonts w:ascii="Arial" w:hAnsi="Arial" w:cs="Arial"/>
        <w:sz w:val="10"/>
        <w:szCs w:val="10"/>
      </w:rPr>
    </w:pPr>
  </w:p>
  <w:p w14:paraId="1653A6AA" w14:textId="77777777" w:rsidR="001537CD" w:rsidRPr="006935C1" w:rsidRDefault="001537CD">
    <w:pPr>
      <w:pStyle w:val="Cabealho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95"/>
    <w:multiLevelType w:val="multilevel"/>
    <w:tmpl w:val="73B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47A27"/>
    <w:multiLevelType w:val="multilevel"/>
    <w:tmpl w:val="1402EB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213B78"/>
    <w:multiLevelType w:val="multilevel"/>
    <w:tmpl w:val="61AEE0A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3B4128A"/>
    <w:multiLevelType w:val="hybridMultilevel"/>
    <w:tmpl w:val="B720B7B8"/>
    <w:lvl w:ilvl="0" w:tplc="BEB24792">
      <w:start w:val="1"/>
      <w:numFmt w:val="upperRoman"/>
      <w:lvlText w:val="%1."/>
      <w:lvlJc w:val="righ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8565B"/>
    <w:multiLevelType w:val="multilevel"/>
    <w:tmpl w:val="41A01BB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B484BEC"/>
    <w:multiLevelType w:val="multilevel"/>
    <w:tmpl w:val="ABD6B2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D5C100D"/>
    <w:multiLevelType w:val="multilevel"/>
    <w:tmpl w:val="93FEF95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6464CC"/>
    <w:multiLevelType w:val="hybridMultilevel"/>
    <w:tmpl w:val="437418E8"/>
    <w:lvl w:ilvl="0" w:tplc="0416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6827D31"/>
    <w:multiLevelType w:val="multilevel"/>
    <w:tmpl w:val="057CACA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6B35763"/>
    <w:multiLevelType w:val="hybridMultilevel"/>
    <w:tmpl w:val="D578EE9C"/>
    <w:lvl w:ilvl="0" w:tplc="28CA55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42E22"/>
    <w:multiLevelType w:val="multilevel"/>
    <w:tmpl w:val="08EEEF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83A2DBA"/>
    <w:multiLevelType w:val="multilevel"/>
    <w:tmpl w:val="DC7646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C343D06"/>
    <w:multiLevelType w:val="hybridMultilevel"/>
    <w:tmpl w:val="67548D4C"/>
    <w:lvl w:ilvl="0" w:tplc="77F0AD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042893"/>
    <w:multiLevelType w:val="multilevel"/>
    <w:tmpl w:val="769A5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DDD3D27"/>
    <w:multiLevelType w:val="multilevel"/>
    <w:tmpl w:val="F5DA6BE6"/>
    <w:lvl w:ilvl="0">
      <w:start w:val="1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DE02187"/>
    <w:multiLevelType w:val="hybridMultilevel"/>
    <w:tmpl w:val="5106DA0E"/>
    <w:lvl w:ilvl="0" w:tplc="E74854C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2773C"/>
    <w:multiLevelType w:val="hybridMultilevel"/>
    <w:tmpl w:val="452AF37C"/>
    <w:lvl w:ilvl="0" w:tplc="C9AEA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D361E"/>
    <w:multiLevelType w:val="multilevel"/>
    <w:tmpl w:val="B2783BDE"/>
    <w:lvl w:ilvl="0">
      <w:start w:val="1"/>
      <w:numFmt w:val="decimal"/>
      <w:pStyle w:val="Nivel01Titulo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426" w:firstLine="0"/>
      </w:pPr>
      <w:rPr>
        <w:rFonts w:hint="default"/>
        <w:b w:val="0"/>
        <w:i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135" w:firstLine="0"/>
      </w:pPr>
      <w:rPr>
        <w:rFonts w:hint="default"/>
        <w:b w:val="0"/>
        <w:i w:val="0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02" w:firstLine="0"/>
      </w:pPr>
      <w:rPr>
        <w:rFonts w:hint="default"/>
        <w:b w:val="0"/>
        <w:bCs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653022FF"/>
    <w:multiLevelType w:val="hybridMultilevel"/>
    <w:tmpl w:val="B1103C66"/>
    <w:lvl w:ilvl="0" w:tplc="D496FCEA">
      <w:start w:val="1"/>
      <w:numFmt w:val="lowerLetter"/>
      <w:suff w:val="space"/>
      <w:lvlText w:val="%1."/>
      <w:lvlJc w:val="left"/>
      <w:pPr>
        <w:ind w:left="851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36C97"/>
    <w:multiLevelType w:val="multilevel"/>
    <w:tmpl w:val="6B0630F6"/>
    <w:lvl w:ilvl="0">
      <w:start w:val="1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42B7209"/>
    <w:multiLevelType w:val="hybridMultilevel"/>
    <w:tmpl w:val="91BAFDCC"/>
    <w:lvl w:ilvl="0" w:tplc="2892CCCC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47579AC"/>
    <w:multiLevelType w:val="multilevel"/>
    <w:tmpl w:val="19E0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045AAB"/>
    <w:multiLevelType w:val="multilevel"/>
    <w:tmpl w:val="33C8C6F2"/>
    <w:lvl w:ilvl="0">
      <w:start w:val="1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7A596A7F"/>
    <w:multiLevelType w:val="hybridMultilevel"/>
    <w:tmpl w:val="CFC442BE"/>
    <w:lvl w:ilvl="0" w:tplc="BEB24792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6603C"/>
    <w:multiLevelType w:val="hybridMultilevel"/>
    <w:tmpl w:val="383EF9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DA52E3"/>
    <w:multiLevelType w:val="multilevel"/>
    <w:tmpl w:val="92BCA1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64044883">
    <w:abstractNumId w:val="4"/>
  </w:num>
  <w:num w:numId="2" w16cid:durableId="336929157">
    <w:abstractNumId w:val="2"/>
  </w:num>
  <w:num w:numId="3" w16cid:durableId="685596151">
    <w:abstractNumId w:val="22"/>
  </w:num>
  <w:num w:numId="4" w16cid:durableId="376583965">
    <w:abstractNumId w:val="19"/>
  </w:num>
  <w:num w:numId="5" w16cid:durableId="2039623675">
    <w:abstractNumId w:val="14"/>
  </w:num>
  <w:num w:numId="6" w16cid:durableId="344942674">
    <w:abstractNumId w:val="8"/>
  </w:num>
  <w:num w:numId="7" w16cid:durableId="1446192974">
    <w:abstractNumId w:val="11"/>
  </w:num>
  <w:num w:numId="8" w16cid:durableId="549538283">
    <w:abstractNumId w:val="7"/>
  </w:num>
  <w:num w:numId="9" w16cid:durableId="393705579">
    <w:abstractNumId w:val="3"/>
  </w:num>
  <w:num w:numId="10" w16cid:durableId="1291982397">
    <w:abstractNumId w:val="23"/>
  </w:num>
  <w:num w:numId="11" w16cid:durableId="51736674">
    <w:abstractNumId w:val="15"/>
  </w:num>
  <w:num w:numId="12" w16cid:durableId="497769467">
    <w:abstractNumId w:val="20"/>
  </w:num>
  <w:num w:numId="13" w16cid:durableId="1958943476">
    <w:abstractNumId w:val="24"/>
  </w:num>
  <w:num w:numId="14" w16cid:durableId="1874418462">
    <w:abstractNumId w:val="12"/>
  </w:num>
  <w:num w:numId="15" w16cid:durableId="1251700000">
    <w:abstractNumId w:val="9"/>
  </w:num>
  <w:num w:numId="16" w16cid:durableId="402221286">
    <w:abstractNumId w:val="16"/>
  </w:num>
  <w:num w:numId="17" w16cid:durableId="1255171126">
    <w:abstractNumId w:val="17"/>
  </w:num>
  <w:num w:numId="18" w16cid:durableId="864750938">
    <w:abstractNumId w:val="21"/>
  </w:num>
  <w:num w:numId="19" w16cid:durableId="841314867">
    <w:abstractNumId w:val="0"/>
  </w:num>
  <w:num w:numId="20" w16cid:durableId="263616555">
    <w:abstractNumId w:val="1"/>
  </w:num>
  <w:num w:numId="21" w16cid:durableId="2047946840">
    <w:abstractNumId w:val="13"/>
  </w:num>
  <w:num w:numId="22" w16cid:durableId="880675268">
    <w:abstractNumId w:val="6"/>
  </w:num>
  <w:num w:numId="23" w16cid:durableId="1313944812">
    <w:abstractNumId w:val="25"/>
  </w:num>
  <w:num w:numId="24" w16cid:durableId="1009868653">
    <w:abstractNumId w:val="10"/>
  </w:num>
  <w:num w:numId="25" w16cid:durableId="178468646">
    <w:abstractNumId w:val="5"/>
  </w:num>
  <w:num w:numId="26" w16cid:durableId="17539701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A2"/>
    <w:rsid w:val="00002AAD"/>
    <w:rsid w:val="000043AD"/>
    <w:rsid w:val="00007DDF"/>
    <w:rsid w:val="000163EC"/>
    <w:rsid w:val="000239CC"/>
    <w:rsid w:val="00024570"/>
    <w:rsid w:val="00027752"/>
    <w:rsid w:val="00037BA7"/>
    <w:rsid w:val="00046805"/>
    <w:rsid w:val="00057E36"/>
    <w:rsid w:val="00057E89"/>
    <w:rsid w:val="000A355F"/>
    <w:rsid w:val="000B1137"/>
    <w:rsid w:val="000C5F9A"/>
    <w:rsid w:val="000D1D4E"/>
    <w:rsid w:val="000D2278"/>
    <w:rsid w:val="000D2ACF"/>
    <w:rsid w:val="000F3BEE"/>
    <w:rsid w:val="000F4F77"/>
    <w:rsid w:val="0010258A"/>
    <w:rsid w:val="00111388"/>
    <w:rsid w:val="001132B3"/>
    <w:rsid w:val="00123EAA"/>
    <w:rsid w:val="00124741"/>
    <w:rsid w:val="00133622"/>
    <w:rsid w:val="001348B2"/>
    <w:rsid w:val="00135085"/>
    <w:rsid w:val="00142FFA"/>
    <w:rsid w:val="001446FA"/>
    <w:rsid w:val="001537CD"/>
    <w:rsid w:val="00156AC5"/>
    <w:rsid w:val="00197FDA"/>
    <w:rsid w:val="001A7E01"/>
    <w:rsid w:val="001C6104"/>
    <w:rsid w:val="001D6C98"/>
    <w:rsid w:val="001E2FDA"/>
    <w:rsid w:val="0020616C"/>
    <w:rsid w:val="00215CA2"/>
    <w:rsid w:val="00223FC4"/>
    <w:rsid w:val="00232AD4"/>
    <w:rsid w:val="002332AA"/>
    <w:rsid w:val="00245697"/>
    <w:rsid w:val="00245BCC"/>
    <w:rsid w:val="00247771"/>
    <w:rsid w:val="002615D2"/>
    <w:rsid w:val="0027521F"/>
    <w:rsid w:val="00276169"/>
    <w:rsid w:val="002834AF"/>
    <w:rsid w:val="002B4383"/>
    <w:rsid w:val="002C1979"/>
    <w:rsid w:val="002E752A"/>
    <w:rsid w:val="003001BF"/>
    <w:rsid w:val="003021A7"/>
    <w:rsid w:val="0031432B"/>
    <w:rsid w:val="00320131"/>
    <w:rsid w:val="0033428E"/>
    <w:rsid w:val="003355E0"/>
    <w:rsid w:val="00335680"/>
    <w:rsid w:val="00353A33"/>
    <w:rsid w:val="00353DAB"/>
    <w:rsid w:val="00373589"/>
    <w:rsid w:val="00373CEF"/>
    <w:rsid w:val="00387338"/>
    <w:rsid w:val="00390DD8"/>
    <w:rsid w:val="0039747F"/>
    <w:rsid w:val="00397D5E"/>
    <w:rsid w:val="003A313C"/>
    <w:rsid w:val="003A3A4B"/>
    <w:rsid w:val="003B639F"/>
    <w:rsid w:val="003B70AB"/>
    <w:rsid w:val="003C5809"/>
    <w:rsid w:val="003D307B"/>
    <w:rsid w:val="003D4310"/>
    <w:rsid w:val="003D449C"/>
    <w:rsid w:val="003E315C"/>
    <w:rsid w:val="003E65EA"/>
    <w:rsid w:val="00402D48"/>
    <w:rsid w:val="004039BD"/>
    <w:rsid w:val="0040665A"/>
    <w:rsid w:val="00424775"/>
    <w:rsid w:val="00430D84"/>
    <w:rsid w:val="00450E93"/>
    <w:rsid w:val="00456AFA"/>
    <w:rsid w:val="00456BCB"/>
    <w:rsid w:val="0046044C"/>
    <w:rsid w:val="00463865"/>
    <w:rsid w:val="00473734"/>
    <w:rsid w:val="00477A77"/>
    <w:rsid w:val="00480155"/>
    <w:rsid w:val="00485E66"/>
    <w:rsid w:val="00490DBA"/>
    <w:rsid w:val="004A7E07"/>
    <w:rsid w:val="004B3D5A"/>
    <w:rsid w:val="004C5097"/>
    <w:rsid w:val="004E20E5"/>
    <w:rsid w:val="004E5DF1"/>
    <w:rsid w:val="004E69D9"/>
    <w:rsid w:val="004F398C"/>
    <w:rsid w:val="004F5969"/>
    <w:rsid w:val="005075E1"/>
    <w:rsid w:val="005149A7"/>
    <w:rsid w:val="005516E2"/>
    <w:rsid w:val="00554634"/>
    <w:rsid w:val="00560CE0"/>
    <w:rsid w:val="00560E3D"/>
    <w:rsid w:val="0056457A"/>
    <w:rsid w:val="005725B6"/>
    <w:rsid w:val="0059061A"/>
    <w:rsid w:val="0059491C"/>
    <w:rsid w:val="005A42D6"/>
    <w:rsid w:val="005B0C86"/>
    <w:rsid w:val="005C1FB8"/>
    <w:rsid w:val="005C2636"/>
    <w:rsid w:val="005D5B92"/>
    <w:rsid w:val="005D7543"/>
    <w:rsid w:val="005E2055"/>
    <w:rsid w:val="005E6B5A"/>
    <w:rsid w:val="005F1750"/>
    <w:rsid w:val="00600472"/>
    <w:rsid w:val="00600A6E"/>
    <w:rsid w:val="00620095"/>
    <w:rsid w:val="00626512"/>
    <w:rsid w:val="00631797"/>
    <w:rsid w:val="0063348B"/>
    <w:rsid w:val="0063395D"/>
    <w:rsid w:val="00642EBF"/>
    <w:rsid w:val="00661489"/>
    <w:rsid w:val="006751DD"/>
    <w:rsid w:val="00677593"/>
    <w:rsid w:val="0068355B"/>
    <w:rsid w:val="00683D02"/>
    <w:rsid w:val="006935C1"/>
    <w:rsid w:val="00693817"/>
    <w:rsid w:val="006948FC"/>
    <w:rsid w:val="006A07A9"/>
    <w:rsid w:val="006A4629"/>
    <w:rsid w:val="006B1618"/>
    <w:rsid w:val="006D22F3"/>
    <w:rsid w:val="006E0EFB"/>
    <w:rsid w:val="006F6E3C"/>
    <w:rsid w:val="00700EF6"/>
    <w:rsid w:val="0070194C"/>
    <w:rsid w:val="00722D3D"/>
    <w:rsid w:val="007249CA"/>
    <w:rsid w:val="0072534A"/>
    <w:rsid w:val="00726AF3"/>
    <w:rsid w:val="00733282"/>
    <w:rsid w:val="007343AB"/>
    <w:rsid w:val="00742182"/>
    <w:rsid w:val="00762D85"/>
    <w:rsid w:val="00766254"/>
    <w:rsid w:val="00785A77"/>
    <w:rsid w:val="00794F34"/>
    <w:rsid w:val="007A0AFA"/>
    <w:rsid w:val="007A1DD4"/>
    <w:rsid w:val="007B75E3"/>
    <w:rsid w:val="007F30C8"/>
    <w:rsid w:val="007F4CC2"/>
    <w:rsid w:val="007F5EE3"/>
    <w:rsid w:val="00800116"/>
    <w:rsid w:val="00805225"/>
    <w:rsid w:val="0081568B"/>
    <w:rsid w:val="00821079"/>
    <w:rsid w:val="008210C2"/>
    <w:rsid w:val="00823194"/>
    <w:rsid w:val="008368C3"/>
    <w:rsid w:val="00860CF7"/>
    <w:rsid w:val="008618F6"/>
    <w:rsid w:val="00877C8B"/>
    <w:rsid w:val="0088010D"/>
    <w:rsid w:val="008907B9"/>
    <w:rsid w:val="00897CE1"/>
    <w:rsid w:val="00897ED4"/>
    <w:rsid w:val="008A0DC6"/>
    <w:rsid w:val="008A2EC5"/>
    <w:rsid w:val="008A4ABF"/>
    <w:rsid w:val="008B2DFC"/>
    <w:rsid w:val="008B7DC3"/>
    <w:rsid w:val="008C6C40"/>
    <w:rsid w:val="008D3CD8"/>
    <w:rsid w:val="008E57C9"/>
    <w:rsid w:val="008F1A45"/>
    <w:rsid w:val="008F5CFE"/>
    <w:rsid w:val="00912B13"/>
    <w:rsid w:val="00921560"/>
    <w:rsid w:val="00924C7F"/>
    <w:rsid w:val="00931C37"/>
    <w:rsid w:val="00934BC1"/>
    <w:rsid w:val="00942D5C"/>
    <w:rsid w:val="009433A7"/>
    <w:rsid w:val="00953527"/>
    <w:rsid w:val="0095765A"/>
    <w:rsid w:val="00966075"/>
    <w:rsid w:val="00983C7F"/>
    <w:rsid w:val="009A7C55"/>
    <w:rsid w:val="009C11B2"/>
    <w:rsid w:val="009C4971"/>
    <w:rsid w:val="00A0604B"/>
    <w:rsid w:val="00A11B3D"/>
    <w:rsid w:val="00A31442"/>
    <w:rsid w:val="00A45C3D"/>
    <w:rsid w:val="00A66F81"/>
    <w:rsid w:val="00A71E7E"/>
    <w:rsid w:val="00A80614"/>
    <w:rsid w:val="00A96EA2"/>
    <w:rsid w:val="00AA5F35"/>
    <w:rsid w:val="00AA63A1"/>
    <w:rsid w:val="00AA663E"/>
    <w:rsid w:val="00AB096A"/>
    <w:rsid w:val="00AB2B8A"/>
    <w:rsid w:val="00AC48D3"/>
    <w:rsid w:val="00AD22A0"/>
    <w:rsid w:val="00B00692"/>
    <w:rsid w:val="00B07FCE"/>
    <w:rsid w:val="00B1339E"/>
    <w:rsid w:val="00B14C00"/>
    <w:rsid w:val="00B304EA"/>
    <w:rsid w:val="00B54AA6"/>
    <w:rsid w:val="00B55F8E"/>
    <w:rsid w:val="00B70CED"/>
    <w:rsid w:val="00B92780"/>
    <w:rsid w:val="00B93295"/>
    <w:rsid w:val="00B94065"/>
    <w:rsid w:val="00B94536"/>
    <w:rsid w:val="00BB7175"/>
    <w:rsid w:val="00BD01C2"/>
    <w:rsid w:val="00BD4865"/>
    <w:rsid w:val="00BE6C90"/>
    <w:rsid w:val="00BF199C"/>
    <w:rsid w:val="00BF1EC6"/>
    <w:rsid w:val="00BF3D72"/>
    <w:rsid w:val="00C307B2"/>
    <w:rsid w:val="00C34227"/>
    <w:rsid w:val="00C35D81"/>
    <w:rsid w:val="00C40D45"/>
    <w:rsid w:val="00C6099A"/>
    <w:rsid w:val="00C60D7E"/>
    <w:rsid w:val="00CB1446"/>
    <w:rsid w:val="00CB2867"/>
    <w:rsid w:val="00CC5283"/>
    <w:rsid w:val="00CF5E2E"/>
    <w:rsid w:val="00D03AFE"/>
    <w:rsid w:val="00D03B6E"/>
    <w:rsid w:val="00D27C4E"/>
    <w:rsid w:val="00D34C7C"/>
    <w:rsid w:val="00D35597"/>
    <w:rsid w:val="00D37DCB"/>
    <w:rsid w:val="00D445B4"/>
    <w:rsid w:val="00D511AD"/>
    <w:rsid w:val="00D628AB"/>
    <w:rsid w:val="00D64507"/>
    <w:rsid w:val="00D71669"/>
    <w:rsid w:val="00D727B1"/>
    <w:rsid w:val="00D95DA6"/>
    <w:rsid w:val="00DC5D28"/>
    <w:rsid w:val="00DC7942"/>
    <w:rsid w:val="00DC7D5A"/>
    <w:rsid w:val="00DD244D"/>
    <w:rsid w:val="00DE29DC"/>
    <w:rsid w:val="00DE617E"/>
    <w:rsid w:val="00DE6850"/>
    <w:rsid w:val="00DF67B7"/>
    <w:rsid w:val="00E120F4"/>
    <w:rsid w:val="00E4071E"/>
    <w:rsid w:val="00E42C4C"/>
    <w:rsid w:val="00E43936"/>
    <w:rsid w:val="00E43CBC"/>
    <w:rsid w:val="00E478EA"/>
    <w:rsid w:val="00E50914"/>
    <w:rsid w:val="00E548A1"/>
    <w:rsid w:val="00E55E7A"/>
    <w:rsid w:val="00E65028"/>
    <w:rsid w:val="00E700CE"/>
    <w:rsid w:val="00EA7A98"/>
    <w:rsid w:val="00EB0C2F"/>
    <w:rsid w:val="00EB0ED4"/>
    <w:rsid w:val="00EB30E3"/>
    <w:rsid w:val="00ED3EA9"/>
    <w:rsid w:val="00EE357A"/>
    <w:rsid w:val="00EE6A0E"/>
    <w:rsid w:val="00EE7D83"/>
    <w:rsid w:val="00EF1A89"/>
    <w:rsid w:val="00EF68F5"/>
    <w:rsid w:val="00F069A4"/>
    <w:rsid w:val="00F34761"/>
    <w:rsid w:val="00F606B8"/>
    <w:rsid w:val="00F632A1"/>
    <w:rsid w:val="00F8431B"/>
    <w:rsid w:val="00F879EA"/>
    <w:rsid w:val="00F91BB6"/>
    <w:rsid w:val="00FA5316"/>
    <w:rsid w:val="00FA6CE7"/>
    <w:rsid w:val="00FB5CB5"/>
    <w:rsid w:val="00FC7239"/>
    <w:rsid w:val="00FE1863"/>
    <w:rsid w:val="00FE41CB"/>
    <w:rsid w:val="00FF0FBE"/>
    <w:rsid w:val="00F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,"/>
  <w:listSeparator w:val=";"/>
  <w14:docId w14:val="5BB64B90"/>
  <w15:chartTrackingRefBased/>
  <w15:docId w15:val="{9720D1B6-E315-4CC8-9D57-0AAE20AB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uiPriority="99" w:qFormat="1"/>
    <w:lsdException w:name="Subtitle" w:qFormat="1"/>
    <w:lsdException w:name="Body Text 2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CA2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F632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C307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307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5">
    <w:name w:val="heading 5"/>
    <w:basedOn w:val="Normal"/>
    <w:next w:val="Normal"/>
    <w:qFormat/>
    <w:rsid w:val="00BB7175"/>
    <w:pPr>
      <w:keepNext/>
      <w:widowControl w:val="0"/>
      <w:jc w:val="both"/>
      <w:outlineLvl w:val="4"/>
    </w:pPr>
    <w:rPr>
      <w:rFonts w:ascii="Arial" w:hAnsi="Arial"/>
      <w:b/>
      <w:snapToGrid w:val="0"/>
      <w:sz w:val="22"/>
      <w:szCs w:val="20"/>
    </w:rPr>
  </w:style>
  <w:style w:type="paragraph" w:styleId="Ttulo6">
    <w:name w:val="heading 6"/>
    <w:basedOn w:val="Normal"/>
    <w:next w:val="Normal"/>
    <w:qFormat/>
    <w:rsid w:val="00BB7175"/>
    <w:pPr>
      <w:keepNext/>
      <w:ind w:left="709" w:hanging="709"/>
      <w:outlineLvl w:val="5"/>
    </w:pPr>
    <w:rPr>
      <w:rFonts w:ascii="Arial" w:hAnsi="Arial"/>
      <w:b/>
      <w:snapToGrid w:val="0"/>
      <w:sz w:val="22"/>
      <w:szCs w:val="20"/>
    </w:rPr>
  </w:style>
  <w:style w:type="paragraph" w:styleId="Ttulo7">
    <w:name w:val="heading 7"/>
    <w:basedOn w:val="Normal"/>
    <w:next w:val="Normal"/>
    <w:qFormat/>
    <w:rsid w:val="00BB7175"/>
    <w:pPr>
      <w:keepNext/>
      <w:widowControl w:val="0"/>
      <w:jc w:val="both"/>
      <w:outlineLvl w:val="6"/>
    </w:pPr>
    <w:rPr>
      <w:rFonts w:ascii="Univers" w:hAnsi="Univers"/>
      <w:b/>
      <w:i/>
      <w:snapToGrid w:val="0"/>
      <w:szCs w:val="20"/>
    </w:rPr>
  </w:style>
  <w:style w:type="paragraph" w:styleId="Ttulo9">
    <w:name w:val="heading 9"/>
    <w:basedOn w:val="Normal"/>
    <w:next w:val="Normal"/>
    <w:qFormat/>
    <w:rsid w:val="00BB7175"/>
    <w:pPr>
      <w:keepNext/>
      <w:outlineLvl w:val="8"/>
    </w:pPr>
    <w:rPr>
      <w:rFonts w:ascii="Univers" w:hAnsi="Univers"/>
      <w:b/>
      <w:i/>
      <w:snapToGrid w:val="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726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726A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6AF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D01C2"/>
  </w:style>
  <w:style w:type="paragraph" w:styleId="Recuodecorpodetexto2">
    <w:name w:val="Body Text Indent 2"/>
    <w:basedOn w:val="Normal"/>
    <w:rsid w:val="00BB7175"/>
    <w:pPr>
      <w:ind w:left="709" w:hanging="709"/>
      <w:jc w:val="both"/>
    </w:pPr>
    <w:rPr>
      <w:rFonts w:ascii="Switzerland" w:hAnsi="Switzerland"/>
      <w:sz w:val="22"/>
      <w:szCs w:val="20"/>
    </w:rPr>
  </w:style>
  <w:style w:type="paragraph" w:styleId="Corpodetexto">
    <w:name w:val="Body Text"/>
    <w:basedOn w:val="Normal"/>
    <w:link w:val="CorpodetextoChar"/>
    <w:rsid w:val="00897ED4"/>
    <w:pPr>
      <w:jc w:val="both"/>
    </w:pPr>
  </w:style>
  <w:style w:type="paragraph" w:styleId="Recuodecorpodetexto">
    <w:name w:val="Body Text Indent"/>
    <w:basedOn w:val="Normal"/>
    <w:rsid w:val="00BF1EC6"/>
    <w:pPr>
      <w:tabs>
        <w:tab w:val="left" w:pos="1701"/>
      </w:tabs>
      <w:spacing w:line="360" w:lineRule="auto"/>
      <w:ind w:left="1134" w:hanging="1134"/>
      <w:jc w:val="both"/>
    </w:pPr>
    <w:rPr>
      <w:rFonts w:ascii="Arial" w:hAnsi="Arial"/>
      <w:sz w:val="20"/>
      <w:szCs w:val="20"/>
    </w:rPr>
  </w:style>
  <w:style w:type="paragraph" w:customStyle="1" w:styleId="Default">
    <w:name w:val="Default"/>
    <w:rsid w:val="00BF1EC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F1EC6"/>
    <w:pPr>
      <w:ind w:left="708"/>
    </w:pPr>
  </w:style>
  <w:style w:type="paragraph" w:styleId="Subttulo">
    <w:name w:val="Subtitle"/>
    <w:basedOn w:val="Normal"/>
    <w:next w:val="Normal"/>
    <w:link w:val="SubttuloChar"/>
    <w:qFormat/>
    <w:rsid w:val="00821079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locked/>
    <w:rsid w:val="00821079"/>
    <w:rPr>
      <w:rFonts w:ascii="Cambria" w:hAnsi="Cambria"/>
      <w:sz w:val="24"/>
      <w:szCs w:val="24"/>
      <w:lang w:val="pt-BR" w:eastAsia="pt-BR" w:bidi="ar-SA"/>
    </w:rPr>
  </w:style>
  <w:style w:type="paragraph" w:styleId="Textodebalo">
    <w:name w:val="Balloon Text"/>
    <w:basedOn w:val="Normal"/>
    <w:link w:val="TextodebaloChar"/>
    <w:rsid w:val="007019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0194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5D5B92"/>
  </w:style>
  <w:style w:type="paragraph" w:customStyle="1" w:styleId="Nivel01Titulo">
    <w:name w:val="Nivel_01_Titulo"/>
    <w:basedOn w:val="Ttulo1"/>
    <w:next w:val="Normal"/>
    <w:link w:val="Nivel01TituloChar"/>
    <w:qFormat/>
    <w:rsid w:val="00F632A1"/>
    <w:pPr>
      <w:numPr>
        <w:numId w:val="17"/>
      </w:numPr>
      <w:tabs>
        <w:tab w:val="num" w:pos="360"/>
        <w:tab w:val="left" w:pos="567"/>
      </w:tabs>
      <w:jc w:val="both"/>
    </w:pPr>
    <w:rPr>
      <w:rFonts w:ascii="Arial" w:hAnsi="Arial" w:cs="Times New Roman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F63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ivel01TituloChar">
    <w:name w:val="Nivel_01_Titulo Char"/>
    <w:basedOn w:val="Ttulo1Char"/>
    <w:link w:val="Nivel01Titulo"/>
    <w:rsid w:val="006F6E3C"/>
    <w:rPr>
      <w:rFonts w:ascii="Arial" w:eastAsiaTheme="majorEastAsia" w:hAnsi="Arial" w:cstheme="majorBidi"/>
      <w:b/>
      <w:bCs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semiHidden/>
    <w:rsid w:val="00C307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C307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link w:val="TtuloChar"/>
    <w:uiPriority w:val="99"/>
    <w:qFormat/>
    <w:rsid w:val="00C307B2"/>
    <w:pPr>
      <w:jc w:val="center"/>
    </w:pPr>
    <w:rPr>
      <w:b/>
      <w:bCs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uiPriority w:val="99"/>
    <w:rsid w:val="00C307B2"/>
    <w:rPr>
      <w:b/>
      <w:bCs/>
      <w:lang w:val="x-none" w:eastAsia="x-none"/>
    </w:rPr>
  </w:style>
  <w:style w:type="character" w:styleId="Refdecomentrio">
    <w:name w:val="annotation reference"/>
    <w:basedOn w:val="Fontepargpadro"/>
    <w:rsid w:val="00C307B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C307B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C307B2"/>
  </w:style>
  <w:style w:type="character" w:styleId="Forte">
    <w:name w:val="Strong"/>
    <w:basedOn w:val="Fontepargpadro"/>
    <w:uiPriority w:val="22"/>
    <w:qFormat/>
    <w:rsid w:val="00C307B2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rsid w:val="00733282"/>
    <w:rPr>
      <w:sz w:val="24"/>
      <w:szCs w:val="24"/>
    </w:rPr>
  </w:style>
  <w:style w:type="character" w:styleId="Hyperlink">
    <w:name w:val="Hyperlink"/>
    <w:rsid w:val="00215CA2"/>
    <w:rPr>
      <w:color w:val="0000FF"/>
      <w:u w:val="single"/>
    </w:rPr>
  </w:style>
  <w:style w:type="paragraph" w:customStyle="1" w:styleId="Nivel2">
    <w:name w:val="Nivel 2"/>
    <w:basedOn w:val="Normal"/>
    <w:link w:val="Nivel2Char"/>
    <w:autoRedefine/>
    <w:qFormat/>
    <w:rsid w:val="00215CA2"/>
    <w:pPr>
      <w:spacing w:before="120" w:after="120" w:line="276" w:lineRule="auto"/>
      <w:ind w:firstLine="1134"/>
      <w:jc w:val="both"/>
    </w:pPr>
    <w:rPr>
      <w:rFonts w:eastAsia="Arial"/>
      <w:iCs/>
    </w:rPr>
  </w:style>
  <w:style w:type="character" w:customStyle="1" w:styleId="Nivel2Char">
    <w:name w:val="Nivel 2 Char"/>
    <w:link w:val="Nivel2"/>
    <w:locked/>
    <w:rsid w:val="00215CA2"/>
    <w:rPr>
      <w:rFonts w:eastAsia="Arial"/>
      <w:iCs/>
      <w:sz w:val="24"/>
      <w:szCs w:val="24"/>
    </w:rPr>
  </w:style>
  <w:style w:type="character" w:customStyle="1" w:styleId="normaltextrun">
    <w:name w:val="normaltextrun"/>
    <w:rsid w:val="00215CA2"/>
  </w:style>
  <w:style w:type="paragraph" w:customStyle="1" w:styleId="Nivel3">
    <w:name w:val="Nivel 3"/>
    <w:basedOn w:val="Normal"/>
    <w:link w:val="Nivel3Char"/>
    <w:autoRedefine/>
    <w:uiPriority w:val="99"/>
    <w:qFormat/>
    <w:rsid w:val="00215CA2"/>
    <w:pPr>
      <w:numPr>
        <w:ilvl w:val="2"/>
        <w:numId w:val="22"/>
      </w:numPr>
      <w:spacing w:before="120" w:after="120" w:line="276" w:lineRule="auto"/>
      <w:ind w:left="284" w:firstLine="0"/>
      <w:jc w:val="both"/>
    </w:pPr>
    <w:rPr>
      <w:rFonts w:ascii="Arial" w:eastAsia="MS Mincho" w:hAnsi="Arial" w:cs="Arial"/>
      <w:sz w:val="20"/>
      <w:szCs w:val="20"/>
    </w:rPr>
  </w:style>
  <w:style w:type="paragraph" w:customStyle="1" w:styleId="Nivel4">
    <w:name w:val="Nivel 4"/>
    <w:basedOn w:val="Nivel3"/>
    <w:uiPriority w:val="99"/>
    <w:qFormat/>
    <w:rsid w:val="00215CA2"/>
    <w:pPr>
      <w:numPr>
        <w:ilvl w:val="3"/>
      </w:numPr>
      <w:tabs>
        <w:tab w:val="num" w:pos="3240"/>
      </w:tabs>
      <w:ind w:left="2940" w:hanging="360"/>
    </w:pPr>
  </w:style>
  <w:style w:type="paragraph" w:customStyle="1" w:styleId="Nivel5">
    <w:name w:val="Nivel 5"/>
    <w:basedOn w:val="Nivel4"/>
    <w:autoRedefine/>
    <w:uiPriority w:val="99"/>
    <w:qFormat/>
    <w:rsid w:val="00215CA2"/>
    <w:pPr>
      <w:numPr>
        <w:ilvl w:val="4"/>
      </w:numPr>
      <w:tabs>
        <w:tab w:val="num" w:pos="3960"/>
      </w:tabs>
      <w:ind w:left="851" w:firstLine="0"/>
    </w:pPr>
  </w:style>
  <w:style w:type="character" w:customStyle="1" w:styleId="Nivel3Char">
    <w:name w:val="Nivel 3 Char"/>
    <w:link w:val="Nivel3"/>
    <w:uiPriority w:val="99"/>
    <w:rsid w:val="00215CA2"/>
    <w:rPr>
      <w:rFonts w:ascii="Arial" w:eastAsia="MS Mincho" w:hAnsi="Arial" w:cs="Arial"/>
    </w:rPr>
  </w:style>
  <w:style w:type="paragraph" w:customStyle="1" w:styleId="western">
    <w:name w:val="western"/>
    <w:basedOn w:val="Normal"/>
    <w:rsid w:val="00642EBF"/>
    <w:pPr>
      <w:spacing w:before="100" w:beforeAutospacing="1" w:after="119"/>
    </w:pPr>
  </w:style>
  <w:style w:type="paragraph" w:styleId="Corpodetexto2">
    <w:name w:val="Body Text 2"/>
    <w:basedOn w:val="Normal"/>
    <w:link w:val="Corpodetexto2Char"/>
    <w:uiPriority w:val="99"/>
    <w:rsid w:val="00D35597"/>
    <w:pPr>
      <w:spacing w:after="120" w:line="480" w:lineRule="auto"/>
    </w:pPr>
    <w:rPr>
      <w:rFonts w:ascii="Tahoma" w:hAnsi="Tahoma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35597"/>
    <w:rPr>
      <w:rFonts w:ascii="Tahoma" w:hAnsi="Tahom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1446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ystem_Gestao_V2_27-12-2024\Papel_Timbrado\Papel%20Timbrado_EXECUTIV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EA8DE-4027-427D-9471-2990D85DB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Timbrado_EXECUTIVO.dotx</Template>
  <TotalTime>2</TotalTime>
  <Pages>7</Pages>
  <Words>3115</Words>
  <Characters>16822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Prefeitura Municipal de Niquelândia</Company>
  <LinksUpToDate>false</LinksUpToDate>
  <CharactersWithSpaces>19898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Valdir</dc:creator>
  <cp:keywords/>
  <cp:lastModifiedBy>valdirfernando062@gmail.com</cp:lastModifiedBy>
  <cp:revision>3</cp:revision>
  <cp:lastPrinted>2025-01-29T16:16:00Z</cp:lastPrinted>
  <dcterms:created xsi:type="dcterms:W3CDTF">2026-10-21T18:40:00Z</dcterms:created>
  <dcterms:modified xsi:type="dcterms:W3CDTF">2026-10-21T18:41:00Z</dcterms:modified>
</cp:coreProperties>
</file>