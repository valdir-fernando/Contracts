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7AD0" w14:textId="77777777" w:rsidR="005F03F2" w:rsidRPr="001808BC" w:rsidRDefault="005F03F2" w:rsidP="005F03F2">
      <w:pPr>
        <w:pStyle w:val="Default"/>
        <w:jc w:val="center"/>
        <w:rPr>
          <w:color w:val="auto"/>
          <w:sz w:val="28"/>
          <w:szCs w:val="28"/>
        </w:rPr>
      </w:pPr>
      <w:r w:rsidRPr="001808BC">
        <w:rPr>
          <w:b/>
          <w:bCs/>
          <w:color w:val="auto"/>
          <w:sz w:val="28"/>
          <w:szCs w:val="28"/>
        </w:rPr>
        <w:t xml:space="preserve">CONTRATO DE FORNECIMENTO Nº. </w:t>
      </w:r>
      <w:r>
        <w:rPr>
          <w:b/>
          <w:bCs/>
          <w:color w:val="auto"/>
          <w:sz w:val="28"/>
          <w:szCs w:val="28"/>
        </w:rPr>
        <w:t>#CONTRATO</w:t>
      </w:r>
    </w:p>
    <w:p w14:paraId="6E113856" w14:textId="77777777" w:rsidR="005F03F2" w:rsidRDefault="005F03F2" w:rsidP="005F03F2">
      <w:pPr>
        <w:jc w:val="both"/>
        <w:rPr>
          <w:rFonts w:ascii="Arial" w:hAnsi="Arial" w:cs="Arial"/>
          <w:b/>
          <w:sz w:val="20"/>
          <w:szCs w:val="20"/>
        </w:rPr>
      </w:pPr>
    </w:p>
    <w:p w14:paraId="25AB3693" w14:textId="77777777" w:rsidR="005F03F2" w:rsidRDefault="005F03F2" w:rsidP="005F03F2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Processo Administrativo: </w:t>
      </w:r>
      <w:r w:rsidRPr="00AA21CD">
        <w:rPr>
          <w:rFonts w:ascii="Arial" w:hAnsi="Arial" w:cs="Arial"/>
          <w:sz w:val="20"/>
          <w:szCs w:val="20"/>
        </w:rPr>
        <w:t>#PROCESSO</w:t>
      </w:r>
    </w:p>
    <w:p w14:paraId="34597EA5" w14:textId="77777777" w:rsidR="005F03F2" w:rsidRPr="00AA21CD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D73EBF">
        <w:rPr>
          <w:rFonts w:ascii="Arial" w:hAnsi="Arial" w:cs="Arial"/>
          <w:b/>
          <w:bCs/>
          <w:sz w:val="20"/>
          <w:szCs w:val="20"/>
        </w:rPr>
        <w:t>#MODALIDADE</w:t>
      </w:r>
      <w:r>
        <w:rPr>
          <w:rFonts w:ascii="Arial" w:hAnsi="Arial" w:cs="Arial"/>
          <w:sz w:val="20"/>
          <w:szCs w:val="20"/>
        </w:rPr>
        <w:t xml:space="preserve"> nº. #N_LICIT</w:t>
      </w:r>
    </w:p>
    <w:p w14:paraId="685C403A" w14:textId="77777777" w:rsidR="005F03F2" w:rsidRDefault="005F03F2" w:rsidP="005F03F2">
      <w:pPr>
        <w:jc w:val="both"/>
        <w:rPr>
          <w:rFonts w:ascii="Arial" w:hAnsi="Arial" w:cs="Arial"/>
          <w:b/>
          <w:sz w:val="20"/>
          <w:szCs w:val="20"/>
        </w:rPr>
      </w:pPr>
    </w:p>
    <w:p w14:paraId="3618EB6E" w14:textId="1FBBBBAC" w:rsidR="005F03F2" w:rsidRPr="00370F01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</w:t>
      </w:r>
      <w:r>
        <w:rPr>
          <w:rFonts w:ascii="Arial" w:hAnsi="Arial" w:cs="Arial"/>
          <w:b/>
          <w:sz w:val="20"/>
          <w:szCs w:val="20"/>
        </w:rPr>
        <w:t>#FUNDO</w:t>
      </w:r>
      <w:r w:rsidRPr="00647540">
        <w:rPr>
          <w:rFonts w:ascii="Arial" w:hAnsi="Arial" w:cs="Arial"/>
          <w:sz w:val="20"/>
          <w:szCs w:val="20"/>
        </w:rPr>
        <w:t>, pessoa jurídica de direito público interno, inscrit</w:t>
      </w:r>
      <w:r>
        <w:rPr>
          <w:rFonts w:ascii="Arial" w:hAnsi="Arial" w:cs="Arial"/>
          <w:sz w:val="20"/>
          <w:szCs w:val="20"/>
        </w:rPr>
        <w:t>o</w:t>
      </w:r>
      <w:r w:rsidRPr="00647540">
        <w:rPr>
          <w:rFonts w:ascii="Arial" w:hAnsi="Arial" w:cs="Arial"/>
          <w:sz w:val="20"/>
          <w:szCs w:val="20"/>
        </w:rPr>
        <w:t xml:space="preserve"> no CNPJ nº. </w:t>
      </w:r>
      <w:r>
        <w:rPr>
          <w:rFonts w:ascii="Arial" w:hAnsi="Arial" w:cs="Arial"/>
          <w:sz w:val="20"/>
          <w:szCs w:val="20"/>
        </w:rPr>
        <w:t>#CNPJ_FUNDO</w:t>
      </w:r>
      <w:r w:rsidRPr="00647540">
        <w:rPr>
          <w:rFonts w:ascii="Arial" w:hAnsi="Arial" w:cs="Arial"/>
          <w:sz w:val="20"/>
          <w:szCs w:val="20"/>
        </w:rPr>
        <w:t>, com endereço n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#END_FUNDO</w:t>
      </w:r>
      <w:r w:rsidRPr="00647540">
        <w:rPr>
          <w:rFonts w:ascii="Arial" w:hAnsi="Arial" w:cs="Arial"/>
          <w:sz w:val="20"/>
          <w:szCs w:val="20"/>
        </w:rPr>
        <w:t xml:space="preserve">, neste ato representado pelo(a) </w:t>
      </w:r>
      <w:r>
        <w:rPr>
          <w:rFonts w:ascii="Arial" w:hAnsi="Arial" w:cs="Arial"/>
          <w:b/>
          <w:caps/>
          <w:sz w:val="20"/>
          <w:szCs w:val="20"/>
        </w:rPr>
        <w:t>#CARGO_GESTOR</w:t>
      </w:r>
      <w:r w:rsidRPr="00647540">
        <w:rPr>
          <w:rFonts w:ascii="Arial" w:hAnsi="Arial" w:cs="Arial"/>
          <w:sz w:val="20"/>
          <w:szCs w:val="20"/>
        </w:rPr>
        <w:t xml:space="preserve">, Senhor(a) </w:t>
      </w:r>
      <w:r>
        <w:rPr>
          <w:rFonts w:ascii="Arial" w:hAnsi="Arial" w:cs="Arial"/>
          <w:b/>
          <w:caps/>
          <w:sz w:val="20"/>
          <w:szCs w:val="20"/>
        </w:rPr>
        <w:t>#NOME_GESTOR</w:t>
      </w:r>
      <w:r w:rsidRPr="00647540">
        <w:rPr>
          <w:rFonts w:ascii="Arial" w:hAnsi="Arial" w:cs="Arial"/>
          <w:sz w:val="20"/>
          <w:szCs w:val="20"/>
        </w:rPr>
        <w:t>, brasi</w:t>
      </w:r>
      <w:r>
        <w:rPr>
          <w:rFonts w:ascii="Arial" w:hAnsi="Arial" w:cs="Arial"/>
          <w:sz w:val="20"/>
          <w:szCs w:val="20"/>
        </w:rPr>
        <w:t>lei</w:t>
      </w:r>
      <w:r w:rsidRPr="00647540">
        <w:rPr>
          <w:rFonts w:ascii="Arial" w:hAnsi="Arial" w:cs="Arial"/>
          <w:sz w:val="20"/>
          <w:szCs w:val="20"/>
        </w:rPr>
        <w:t>ro(a), residente e domiciliad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nesta cidade, CPF nº. </w:t>
      </w:r>
      <w:r>
        <w:rPr>
          <w:rFonts w:ascii="Arial" w:hAnsi="Arial" w:cs="Arial"/>
          <w:sz w:val="20"/>
          <w:szCs w:val="20"/>
        </w:rPr>
        <w:t>#CPF_GESTOR</w:t>
      </w:r>
      <w:r w:rsidRPr="0064754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C</w:t>
      </w:r>
      <w:r w:rsidRPr="00647540">
        <w:rPr>
          <w:rFonts w:ascii="Arial" w:hAnsi="Arial" w:cs="Arial"/>
          <w:sz w:val="20"/>
          <w:szCs w:val="20"/>
        </w:rPr>
        <w:t xml:space="preserve">arteira de </w:t>
      </w:r>
      <w:r>
        <w:rPr>
          <w:rFonts w:ascii="Arial" w:hAnsi="Arial" w:cs="Arial"/>
          <w:sz w:val="20"/>
          <w:szCs w:val="20"/>
        </w:rPr>
        <w:t>I</w:t>
      </w:r>
      <w:r w:rsidRPr="00647540">
        <w:rPr>
          <w:rFonts w:ascii="Arial" w:hAnsi="Arial" w:cs="Arial"/>
          <w:sz w:val="20"/>
          <w:szCs w:val="20"/>
        </w:rPr>
        <w:t xml:space="preserve">dentidade nº. </w:t>
      </w:r>
      <w:r>
        <w:rPr>
          <w:rFonts w:ascii="Arial" w:hAnsi="Arial" w:cs="Arial"/>
          <w:sz w:val="20"/>
          <w:szCs w:val="20"/>
        </w:rPr>
        <w:t>#RG_GESTOR</w:t>
      </w:r>
      <w:r w:rsidRPr="0064754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647540">
        <w:rPr>
          <w:rFonts w:ascii="Arial" w:hAnsi="Arial" w:cs="Arial"/>
          <w:sz w:val="20"/>
          <w:szCs w:val="20"/>
        </w:rPr>
        <w:t>doravante designad</w:t>
      </w:r>
      <w:r>
        <w:rPr>
          <w:rFonts w:ascii="Arial" w:hAnsi="Arial" w:cs="Arial"/>
          <w:sz w:val="20"/>
          <w:szCs w:val="20"/>
        </w:rPr>
        <w:t>o(</w:t>
      </w:r>
      <w:r w:rsidRPr="00647540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</w:t>
      </w:r>
      <w:r w:rsidRPr="00647540">
        <w:rPr>
          <w:rFonts w:ascii="Arial" w:hAnsi="Arial" w:cs="Arial"/>
          <w:sz w:val="20"/>
          <w:szCs w:val="20"/>
        </w:rPr>
        <w:t xml:space="preserve"> simplesmente </w:t>
      </w:r>
      <w:r w:rsidRPr="00647540">
        <w:rPr>
          <w:rFonts w:ascii="Arial" w:hAnsi="Arial" w:cs="Arial"/>
          <w:b/>
          <w:sz w:val="20"/>
          <w:szCs w:val="20"/>
        </w:rPr>
        <w:t>CONTRATANTE</w:t>
      </w:r>
      <w:r w:rsidRPr="002D76DB">
        <w:rPr>
          <w:rFonts w:ascii="Arial" w:hAnsi="Arial" w:cs="Arial"/>
          <w:color w:val="000000"/>
          <w:sz w:val="20"/>
          <w:szCs w:val="20"/>
        </w:rPr>
        <w:t>, e a empresa</w:t>
      </w:r>
      <w:r w:rsidRPr="002D76DB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#FORNECEDOR</w:t>
      </w:r>
      <w:r w:rsidRPr="002D76DB">
        <w:rPr>
          <w:rFonts w:ascii="Arial" w:hAnsi="Arial" w:cs="Arial"/>
          <w:color w:val="000000"/>
          <w:sz w:val="20"/>
          <w:szCs w:val="20"/>
        </w:rPr>
        <w:t xml:space="preserve">, CNPJ nº. </w:t>
      </w:r>
      <w:r>
        <w:rPr>
          <w:rFonts w:ascii="Arial" w:hAnsi="Arial" w:cs="Arial"/>
          <w:color w:val="000000"/>
          <w:sz w:val="20"/>
          <w:szCs w:val="20"/>
        </w:rPr>
        <w:t>#CNPJ_FORNECEDOR</w:t>
      </w:r>
      <w:r w:rsidRPr="002D76DB">
        <w:rPr>
          <w:rFonts w:ascii="Arial" w:hAnsi="Arial" w:cs="Arial"/>
          <w:color w:val="000000"/>
          <w:sz w:val="20"/>
          <w:szCs w:val="20"/>
        </w:rPr>
        <w:t xml:space="preserve">, com sede na </w:t>
      </w:r>
      <w:r>
        <w:rPr>
          <w:rFonts w:ascii="Arial" w:hAnsi="Arial" w:cs="Arial"/>
          <w:sz w:val="20"/>
          <w:szCs w:val="20"/>
        </w:rPr>
        <w:t>#END_FORNECEDOR</w:t>
      </w:r>
      <w:r w:rsidRPr="00370F01">
        <w:rPr>
          <w:rFonts w:ascii="Arial" w:hAnsi="Arial" w:cs="Arial"/>
          <w:sz w:val="20"/>
          <w:szCs w:val="20"/>
        </w:rPr>
        <w:t>, nes</w:t>
      </w:r>
      <w:r>
        <w:rPr>
          <w:rFonts w:ascii="Arial" w:hAnsi="Arial" w:cs="Arial"/>
          <w:sz w:val="20"/>
          <w:szCs w:val="20"/>
        </w:rPr>
        <w:t>te ato representada pelo(a) Sr.</w:t>
      </w:r>
      <w:r w:rsidRPr="00370F01">
        <w:rPr>
          <w:rFonts w:ascii="Arial" w:hAnsi="Arial" w:cs="Arial"/>
          <w:sz w:val="20"/>
          <w:szCs w:val="20"/>
        </w:rPr>
        <w:t xml:space="preserve">(a) </w:t>
      </w:r>
      <w:r>
        <w:rPr>
          <w:rFonts w:ascii="Arial" w:hAnsi="Arial" w:cs="Arial"/>
          <w:b/>
          <w:sz w:val="20"/>
          <w:szCs w:val="20"/>
        </w:rPr>
        <w:t>#REPRESENTANTE_FORNECEDOR</w:t>
      </w:r>
      <w:r w:rsidRPr="00370F01">
        <w:rPr>
          <w:rFonts w:ascii="Arial" w:hAnsi="Arial" w:cs="Arial"/>
          <w:sz w:val="20"/>
          <w:szCs w:val="20"/>
        </w:rPr>
        <w:t>, portador</w:t>
      </w:r>
      <w:r>
        <w:rPr>
          <w:rFonts w:ascii="Arial" w:hAnsi="Arial" w:cs="Arial"/>
          <w:sz w:val="20"/>
          <w:szCs w:val="20"/>
        </w:rPr>
        <w:t>(a)</w:t>
      </w:r>
      <w:r w:rsidRPr="00370F01">
        <w:rPr>
          <w:rFonts w:ascii="Arial" w:hAnsi="Arial" w:cs="Arial"/>
          <w:sz w:val="20"/>
          <w:szCs w:val="20"/>
        </w:rPr>
        <w:t xml:space="preserve"> do CPF nº. </w:t>
      </w:r>
      <w:r w:rsidRPr="00F3565E">
        <w:rPr>
          <w:rFonts w:ascii="Arial" w:hAnsi="Arial" w:cs="Arial"/>
          <w:bCs/>
          <w:sz w:val="20"/>
          <w:szCs w:val="20"/>
        </w:rPr>
        <w:t>#CPF_REPRESENTANTE</w:t>
      </w:r>
      <w:r w:rsidRPr="00370F01">
        <w:rPr>
          <w:rFonts w:ascii="Arial" w:hAnsi="Arial" w:cs="Arial"/>
          <w:sz w:val="20"/>
          <w:szCs w:val="20"/>
        </w:rPr>
        <w:t xml:space="preserve">, RG nº. </w:t>
      </w:r>
      <w:r w:rsidRPr="00F3565E">
        <w:rPr>
          <w:rFonts w:ascii="Arial" w:hAnsi="Arial" w:cs="Arial"/>
          <w:bCs/>
          <w:sz w:val="20"/>
          <w:szCs w:val="20"/>
        </w:rPr>
        <w:t>#RG_REPRESENTANTE</w:t>
      </w:r>
      <w:r w:rsidRPr="00370F01">
        <w:rPr>
          <w:rFonts w:ascii="Arial" w:hAnsi="Arial" w:cs="Arial"/>
          <w:sz w:val="20"/>
          <w:szCs w:val="20"/>
        </w:rPr>
        <w:t xml:space="preserve">, doravante designada simplesmente </w:t>
      </w:r>
      <w:r w:rsidRPr="00370F01">
        <w:rPr>
          <w:rFonts w:ascii="Arial" w:hAnsi="Arial" w:cs="Arial"/>
          <w:b/>
          <w:bCs/>
          <w:sz w:val="20"/>
          <w:szCs w:val="20"/>
        </w:rPr>
        <w:t>CONTRATADA</w:t>
      </w:r>
      <w:r w:rsidRPr="00370F01">
        <w:rPr>
          <w:rFonts w:ascii="Arial" w:hAnsi="Arial" w:cs="Arial"/>
          <w:sz w:val="20"/>
          <w:szCs w:val="20"/>
        </w:rPr>
        <w:t>,</w:t>
      </w:r>
      <w:r w:rsidRPr="00370F01">
        <w:rPr>
          <w:rFonts w:ascii="Arial" w:hAnsi="Arial" w:cs="Arial"/>
          <w:b/>
          <w:sz w:val="20"/>
          <w:szCs w:val="20"/>
        </w:rPr>
        <w:t xml:space="preserve"> </w:t>
      </w:r>
      <w:r w:rsidRPr="00370F01">
        <w:rPr>
          <w:rFonts w:ascii="Arial" w:hAnsi="Arial" w:cs="Arial"/>
          <w:sz w:val="20"/>
          <w:szCs w:val="20"/>
        </w:rPr>
        <w:t>têm, entre si, acordados os termos deste Contrato, mediante as cláusulas e condições seguintes:</w:t>
      </w:r>
    </w:p>
    <w:p w14:paraId="750CA630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0150675E" w14:textId="77777777" w:rsidR="005F03F2" w:rsidRPr="001808BC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2D76DB">
        <w:rPr>
          <w:rFonts w:ascii="Arial" w:hAnsi="Arial" w:cs="Arial"/>
          <w:b/>
          <w:sz w:val="20"/>
          <w:szCs w:val="20"/>
        </w:rPr>
        <w:t>Data e Local de assinatura</w:t>
      </w:r>
      <w:r w:rsidRPr="002D76DB">
        <w:rPr>
          <w:rFonts w:ascii="Arial" w:hAnsi="Arial" w:cs="Arial"/>
          <w:sz w:val="20"/>
          <w:szCs w:val="20"/>
        </w:rPr>
        <w:t xml:space="preserve">: Lavrado e assinado na cidade de NIQUELÂNDIA-GO, aos </w:t>
      </w:r>
      <w:r>
        <w:rPr>
          <w:rFonts w:ascii="Arial" w:hAnsi="Arial" w:cs="Arial"/>
          <w:sz w:val="20"/>
          <w:szCs w:val="20"/>
        </w:rPr>
        <w:t>#DATA_CONTRATO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049A323B" w14:textId="77777777" w:rsidR="005F03F2" w:rsidRPr="002D76DB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2A85B3F0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846A37">
        <w:rPr>
          <w:b/>
          <w:caps/>
          <w:color w:val="auto"/>
          <w:sz w:val="20"/>
          <w:szCs w:val="20"/>
        </w:rPr>
        <w:t>Fundamentação Legal</w:t>
      </w:r>
      <w:r>
        <w:rPr>
          <w:color w:val="auto"/>
          <w:sz w:val="20"/>
          <w:szCs w:val="20"/>
        </w:rPr>
        <w:t>:</w:t>
      </w:r>
    </w:p>
    <w:p w14:paraId="6654CD7E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E5C4A61" w14:textId="77777777" w:rsidR="005F03F2" w:rsidRPr="002D76DB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2D76DB">
        <w:rPr>
          <w:color w:val="auto"/>
          <w:sz w:val="20"/>
          <w:szCs w:val="20"/>
        </w:rPr>
        <w:t xml:space="preserve">O presente contrato é regido pela </w:t>
      </w:r>
      <w:r>
        <w:rPr>
          <w:color w:val="auto"/>
          <w:sz w:val="20"/>
          <w:szCs w:val="20"/>
        </w:rPr>
        <w:t>Lei</w:t>
      </w:r>
      <w:r w:rsidRPr="002D76DB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2D76DB">
        <w:rPr>
          <w:color w:val="auto"/>
          <w:sz w:val="20"/>
          <w:szCs w:val="20"/>
        </w:rPr>
        <w:t xml:space="preserve">nº. </w:t>
      </w:r>
      <w:r>
        <w:rPr>
          <w:color w:val="auto"/>
          <w:sz w:val="20"/>
          <w:szCs w:val="20"/>
        </w:rPr>
        <w:t>14.133</w:t>
      </w:r>
      <w:r w:rsidRPr="002D76DB">
        <w:rPr>
          <w:color w:val="auto"/>
          <w:sz w:val="20"/>
          <w:szCs w:val="20"/>
        </w:rPr>
        <w:t xml:space="preserve">, de </w:t>
      </w:r>
      <w:r>
        <w:rPr>
          <w:color w:val="auto"/>
          <w:sz w:val="20"/>
          <w:szCs w:val="20"/>
        </w:rPr>
        <w:t xml:space="preserve">01 de abril de 2021 e decorre do(a) </w:t>
      </w:r>
      <w:r w:rsidRPr="00AA21CD">
        <w:rPr>
          <w:sz w:val="20"/>
          <w:szCs w:val="20"/>
        </w:rPr>
        <w:t>#MODALIDADE</w:t>
      </w:r>
      <w:r>
        <w:rPr>
          <w:sz w:val="20"/>
          <w:szCs w:val="20"/>
        </w:rPr>
        <w:t xml:space="preserve"> nº. #N_LICIT</w:t>
      </w:r>
      <w:r w:rsidRPr="002D76DB">
        <w:rPr>
          <w:color w:val="auto"/>
          <w:sz w:val="20"/>
          <w:szCs w:val="20"/>
        </w:rPr>
        <w:t xml:space="preserve">, realizado em </w:t>
      </w:r>
      <w:r>
        <w:rPr>
          <w:color w:val="auto"/>
          <w:sz w:val="20"/>
          <w:szCs w:val="20"/>
        </w:rPr>
        <w:t>#DATA_LICIT</w:t>
      </w:r>
      <w:r w:rsidRPr="002D76DB">
        <w:rPr>
          <w:color w:val="auto"/>
          <w:sz w:val="20"/>
          <w:szCs w:val="20"/>
        </w:rPr>
        <w:t xml:space="preserve">, conforme consta do </w:t>
      </w:r>
      <w:r>
        <w:rPr>
          <w:color w:val="auto"/>
          <w:sz w:val="20"/>
          <w:szCs w:val="20"/>
        </w:rPr>
        <w:t>P</w:t>
      </w:r>
      <w:r w:rsidRPr="002D76DB">
        <w:rPr>
          <w:color w:val="auto"/>
          <w:sz w:val="20"/>
          <w:szCs w:val="20"/>
        </w:rPr>
        <w:t xml:space="preserve">rocesso </w:t>
      </w:r>
      <w:r>
        <w:rPr>
          <w:color w:val="auto"/>
          <w:sz w:val="20"/>
          <w:szCs w:val="20"/>
        </w:rPr>
        <w:t>A</w:t>
      </w:r>
      <w:r w:rsidRPr="002D76DB">
        <w:rPr>
          <w:color w:val="auto"/>
          <w:sz w:val="20"/>
          <w:szCs w:val="20"/>
        </w:rPr>
        <w:t xml:space="preserve">dministrativo nº. </w:t>
      </w:r>
      <w:r>
        <w:rPr>
          <w:bCs/>
          <w:color w:val="auto"/>
          <w:sz w:val="20"/>
          <w:szCs w:val="20"/>
        </w:rPr>
        <w:t>#PROCESSO</w:t>
      </w:r>
      <w:r w:rsidRPr="002D76DB">
        <w:rPr>
          <w:bCs/>
          <w:color w:val="auto"/>
          <w:sz w:val="20"/>
          <w:szCs w:val="20"/>
        </w:rPr>
        <w:t>.</w:t>
      </w:r>
      <w:r w:rsidRPr="002D76DB">
        <w:rPr>
          <w:color w:val="auto"/>
          <w:sz w:val="20"/>
          <w:szCs w:val="20"/>
        </w:rPr>
        <w:t xml:space="preserve"> </w:t>
      </w:r>
    </w:p>
    <w:p w14:paraId="159E471A" w14:textId="77777777" w:rsidR="005F03F2" w:rsidRPr="002D76DB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741A7E71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1 - </w:t>
      </w:r>
      <w:r w:rsidRPr="001808BC">
        <w:rPr>
          <w:b/>
          <w:bCs/>
          <w:color w:val="auto"/>
          <w:sz w:val="20"/>
          <w:szCs w:val="20"/>
        </w:rPr>
        <w:t xml:space="preserve">CLÁUSULA PRIMEIRA – </w:t>
      </w:r>
      <w:r w:rsidRPr="001808BC">
        <w:rPr>
          <w:b/>
          <w:color w:val="auto"/>
          <w:sz w:val="20"/>
          <w:szCs w:val="20"/>
        </w:rPr>
        <w:t>DO OBJETO CONTRATUAL</w:t>
      </w:r>
    </w:p>
    <w:p w14:paraId="3771B8A0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0C4AA78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1. 1</w:t>
      </w:r>
      <w:r w:rsidRPr="001808BC">
        <w:rPr>
          <w:color w:val="auto"/>
          <w:sz w:val="20"/>
          <w:szCs w:val="20"/>
        </w:rPr>
        <w:t xml:space="preserve"> - O presente contrato tem como objeto </w:t>
      </w:r>
      <w:r>
        <w:rPr>
          <w:color w:val="auto"/>
          <w:sz w:val="20"/>
          <w:szCs w:val="20"/>
        </w:rPr>
        <w:t>#OBJETO</w:t>
      </w:r>
      <w:r w:rsidRPr="001808BC">
        <w:rPr>
          <w:bCs/>
          <w:color w:val="auto"/>
          <w:sz w:val="20"/>
          <w:szCs w:val="20"/>
        </w:rPr>
        <w:t>,</w:t>
      </w:r>
      <w:r w:rsidRPr="001808BC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nas condições estabelecidas no Termo de Referência</w:t>
      </w:r>
      <w:r w:rsidRPr="001808BC">
        <w:rPr>
          <w:color w:val="auto"/>
          <w:sz w:val="20"/>
          <w:szCs w:val="20"/>
        </w:rPr>
        <w:t>:</w:t>
      </w:r>
    </w:p>
    <w:p w14:paraId="33CC76FD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5FDA6FE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1. 2</w:t>
      </w:r>
      <w:r w:rsidRPr="001808BC">
        <w:rPr>
          <w:color w:val="auto"/>
          <w:sz w:val="20"/>
          <w:szCs w:val="20"/>
        </w:rPr>
        <w:t xml:space="preserve"> - O</w:t>
      </w:r>
      <w:r>
        <w:rPr>
          <w:color w:val="auto"/>
          <w:sz w:val="20"/>
          <w:szCs w:val="20"/>
        </w:rPr>
        <w:t>bjeto da Contratação</w:t>
      </w:r>
      <w:r w:rsidRPr="001808BC">
        <w:rPr>
          <w:color w:val="auto"/>
          <w:sz w:val="20"/>
          <w:szCs w:val="20"/>
        </w:rPr>
        <w:t>:</w:t>
      </w:r>
    </w:p>
    <w:p w14:paraId="2EFC4B5F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tbl>
      <w:tblPr>
        <w:tblW w:w="10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4360"/>
        <w:gridCol w:w="1240"/>
        <w:gridCol w:w="880"/>
        <w:gridCol w:w="820"/>
        <w:gridCol w:w="1100"/>
        <w:gridCol w:w="1300"/>
      </w:tblGrid>
      <w:tr w:rsidR="005F03F2" w14:paraId="445A38B5" w14:textId="77777777" w:rsidTr="003951CC">
        <w:trPr>
          <w:trHeight w:val="25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FE440F9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29D528C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Discriminação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8748047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Marca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869FF34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UND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705ECF" w14:textId="77777777" w:rsidR="005F03F2" w:rsidRDefault="005F03F2" w:rsidP="003951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QTD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2F1FAC7" w14:textId="77777777" w:rsidR="005F03F2" w:rsidRDefault="005F03F2" w:rsidP="003951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VL_UNIT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82E5406" w14:textId="77777777" w:rsidR="005F03F2" w:rsidRDefault="005F03F2" w:rsidP="003951CC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VL_TOTAL </w:t>
            </w:r>
          </w:p>
        </w:tc>
      </w:tr>
      <w:tr w:rsidR="005F03F2" w14:paraId="79F1977C" w14:textId="77777777" w:rsidTr="003951CC">
        <w:trPr>
          <w:trHeight w:val="48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5005" w14:textId="77777777" w:rsidR="005F03F2" w:rsidRDefault="005F03F2" w:rsidP="003951C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X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0A89A" w14:textId="77777777" w:rsidR="005F03F2" w:rsidRDefault="005F03F2" w:rsidP="003951CC">
            <w:pPr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XXCVXCVXCVXCVXCVX  VXCVN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XCVN XCJKVXV XCV XCVXVN XNV XCV XJV XV NXVN XVJ XCV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12583" w14:textId="77777777" w:rsidR="005F03F2" w:rsidRDefault="005F03F2" w:rsidP="003951C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XXXXXXX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8FF50" w14:textId="77777777" w:rsidR="005F03F2" w:rsidRDefault="005F03F2" w:rsidP="003951C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XXXXXX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7690B" w14:textId="77777777" w:rsidR="005F03F2" w:rsidRDefault="005F03F2" w:rsidP="003951C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X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A1B0" w14:textId="77777777" w:rsidR="005F03F2" w:rsidRDefault="005F03F2" w:rsidP="003951C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8BCD8" w14:textId="77777777" w:rsidR="005F03F2" w:rsidRDefault="005F03F2" w:rsidP="003951C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0,00</w:t>
            </w:r>
          </w:p>
        </w:tc>
      </w:tr>
    </w:tbl>
    <w:p w14:paraId="444D7B57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B8185DB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1.3 – O fornecimento do objeto licitado de dará de forma parcelada, atendendo sempre a demanda do </w:t>
      </w:r>
      <w:r w:rsidRPr="000C606C">
        <w:rPr>
          <w:b/>
          <w:bCs/>
          <w:color w:val="auto"/>
          <w:sz w:val="20"/>
          <w:szCs w:val="20"/>
        </w:rPr>
        <w:t>CONTRATANTE</w:t>
      </w:r>
      <w:r>
        <w:rPr>
          <w:color w:val="auto"/>
          <w:sz w:val="20"/>
          <w:szCs w:val="20"/>
        </w:rPr>
        <w:t>.</w:t>
      </w:r>
    </w:p>
    <w:p w14:paraId="62F906D0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68734E7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 xml:space="preserve">1.4 - </w:t>
      </w:r>
      <w:r w:rsidRPr="009964B1">
        <w:rPr>
          <w:color w:val="auto"/>
          <w:sz w:val="20"/>
          <w:szCs w:val="20"/>
        </w:rPr>
        <w:t>São anexos a este instrumento e vinculam esta contratação, independentemente de transcrição:</w:t>
      </w:r>
    </w:p>
    <w:p w14:paraId="0C054582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148398F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color w:val="auto"/>
          <w:sz w:val="20"/>
          <w:szCs w:val="20"/>
        </w:rPr>
        <w:t>a</w:t>
      </w:r>
      <w:r>
        <w:rPr>
          <w:color w:val="auto"/>
          <w:sz w:val="20"/>
          <w:szCs w:val="20"/>
        </w:rPr>
        <w:t xml:space="preserve">) </w:t>
      </w:r>
      <w:r w:rsidRPr="009964B1">
        <w:rPr>
          <w:color w:val="auto"/>
          <w:sz w:val="20"/>
          <w:szCs w:val="20"/>
        </w:rPr>
        <w:t>O Termo de Referência que embasou a contratação</w:t>
      </w:r>
      <w:r>
        <w:rPr>
          <w:color w:val="auto"/>
          <w:sz w:val="20"/>
          <w:szCs w:val="20"/>
        </w:rPr>
        <w:t>;</w:t>
      </w:r>
    </w:p>
    <w:p w14:paraId="0AD4F8AC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color w:val="auto"/>
          <w:sz w:val="20"/>
          <w:szCs w:val="20"/>
        </w:rPr>
        <w:t>b</w:t>
      </w:r>
      <w:r>
        <w:rPr>
          <w:color w:val="auto"/>
          <w:sz w:val="20"/>
          <w:szCs w:val="20"/>
        </w:rPr>
        <w:t xml:space="preserve">) </w:t>
      </w:r>
      <w:r w:rsidRPr="009964B1">
        <w:rPr>
          <w:color w:val="auto"/>
          <w:sz w:val="20"/>
          <w:szCs w:val="20"/>
        </w:rPr>
        <w:t>O Edital de Licitação, a Autorização de Contratação Direta e/ou o Aviso de Dispensa Eletrônica, caso existentes</w:t>
      </w:r>
      <w:r>
        <w:rPr>
          <w:color w:val="auto"/>
          <w:sz w:val="20"/>
          <w:szCs w:val="20"/>
        </w:rPr>
        <w:t>;</w:t>
      </w:r>
    </w:p>
    <w:p w14:paraId="27548A2B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color w:val="auto"/>
          <w:sz w:val="20"/>
          <w:szCs w:val="20"/>
        </w:rPr>
        <w:t>c</w:t>
      </w:r>
      <w:r>
        <w:rPr>
          <w:color w:val="auto"/>
          <w:sz w:val="20"/>
          <w:szCs w:val="20"/>
        </w:rPr>
        <w:t>) A Proposta da</w:t>
      </w:r>
      <w:r w:rsidRPr="009964B1">
        <w:rPr>
          <w:color w:val="auto"/>
          <w:sz w:val="20"/>
          <w:szCs w:val="20"/>
        </w:rPr>
        <w:t xml:space="preserve"> </w:t>
      </w:r>
      <w:r w:rsidRPr="00231048">
        <w:rPr>
          <w:b/>
          <w:bCs/>
          <w:color w:val="auto"/>
          <w:sz w:val="20"/>
          <w:szCs w:val="20"/>
        </w:rPr>
        <w:t>CONTRATADA</w:t>
      </w:r>
      <w:r>
        <w:rPr>
          <w:color w:val="auto"/>
          <w:sz w:val="20"/>
          <w:szCs w:val="20"/>
        </w:rPr>
        <w:t>;</w:t>
      </w:r>
    </w:p>
    <w:p w14:paraId="7145697C" w14:textId="77777777" w:rsidR="005F03F2" w:rsidRPr="009964B1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color w:val="auto"/>
          <w:sz w:val="20"/>
          <w:szCs w:val="20"/>
        </w:rPr>
        <w:t>d</w:t>
      </w:r>
      <w:r>
        <w:rPr>
          <w:color w:val="auto"/>
          <w:sz w:val="20"/>
          <w:szCs w:val="20"/>
        </w:rPr>
        <w:t xml:space="preserve">) </w:t>
      </w:r>
      <w:r w:rsidRPr="009964B1">
        <w:rPr>
          <w:color w:val="auto"/>
          <w:sz w:val="20"/>
          <w:szCs w:val="20"/>
        </w:rPr>
        <w:t>Eventuais anexos dos documentos supracitados.</w:t>
      </w:r>
    </w:p>
    <w:p w14:paraId="0EECC066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B9DB065" w14:textId="77777777" w:rsidR="005F03F2" w:rsidRPr="001808BC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2 - </w:t>
      </w:r>
      <w:r w:rsidRPr="001808BC">
        <w:rPr>
          <w:b/>
          <w:bCs/>
          <w:color w:val="auto"/>
          <w:sz w:val="20"/>
          <w:szCs w:val="20"/>
        </w:rPr>
        <w:t xml:space="preserve">CLÁUSULA SEGUNDA – </w:t>
      </w:r>
      <w:r w:rsidRPr="00B87E08">
        <w:rPr>
          <w:b/>
          <w:color w:val="auto"/>
          <w:sz w:val="20"/>
          <w:szCs w:val="20"/>
        </w:rPr>
        <w:t>VIGÊNCIA E PRORROGAÇÃO</w:t>
      </w:r>
    </w:p>
    <w:p w14:paraId="5B84D407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1C6F95F" w14:textId="77777777" w:rsidR="005F03F2" w:rsidRPr="001808BC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>2.1</w:t>
      </w:r>
      <w:r>
        <w:rPr>
          <w:rFonts w:ascii="Arial" w:hAnsi="Arial" w:cs="Arial"/>
          <w:sz w:val="20"/>
          <w:szCs w:val="20"/>
        </w:rPr>
        <w:t xml:space="preserve"> </w:t>
      </w:r>
      <w:r w:rsidRPr="001808BC">
        <w:rPr>
          <w:rFonts w:ascii="Arial" w:hAnsi="Arial" w:cs="Arial"/>
          <w:sz w:val="20"/>
          <w:szCs w:val="20"/>
        </w:rPr>
        <w:t xml:space="preserve">- O presente contrato terá vigência de </w:t>
      </w:r>
      <w:r>
        <w:rPr>
          <w:rFonts w:ascii="Arial" w:hAnsi="Arial" w:cs="Arial"/>
          <w:sz w:val="20"/>
          <w:szCs w:val="20"/>
        </w:rPr>
        <w:t>#VIGENCIA</w:t>
      </w:r>
      <w:r w:rsidRPr="001808BC">
        <w:rPr>
          <w:rFonts w:ascii="Arial" w:hAnsi="Arial" w:cs="Arial"/>
          <w:sz w:val="20"/>
          <w:szCs w:val="20"/>
        </w:rPr>
        <w:t xml:space="preserve">, iniciando-se em </w:t>
      </w:r>
      <w:r>
        <w:rPr>
          <w:rFonts w:ascii="Arial" w:hAnsi="Arial" w:cs="Arial"/>
          <w:sz w:val="20"/>
          <w:szCs w:val="20"/>
        </w:rPr>
        <w:t>#INICIO</w:t>
      </w:r>
      <w:r w:rsidRPr="001808BC">
        <w:rPr>
          <w:rFonts w:ascii="Arial" w:hAnsi="Arial" w:cs="Arial"/>
          <w:sz w:val="20"/>
          <w:szCs w:val="20"/>
        </w:rPr>
        <w:t xml:space="preserve"> e com termino em </w:t>
      </w:r>
      <w:r>
        <w:rPr>
          <w:rFonts w:ascii="Arial" w:hAnsi="Arial" w:cs="Arial"/>
          <w:sz w:val="20"/>
          <w:szCs w:val="20"/>
        </w:rPr>
        <w:t>#FINAL</w:t>
      </w:r>
      <w:r w:rsidRPr="001808BC">
        <w:rPr>
          <w:rFonts w:ascii="Arial" w:hAnsi="Arial" w:cs="Arial"/>
          <w:bCs/>
          <w:sz w:val="20"/>
          <w:szCs w:val="20"/>
        </w:rPr>
        <w:t>,</w:t>
      </w:r>
      <w:r w:rsidRPr="001808BC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na forma do Artigo 105 da Lei Federal nº. 14.133/21</w:t>
      </w:r>
      <w:r w:rsidRPr="001808BC">
        <w:rPr>
          <w:rFonts w:ascii="Arial" w:hAnsi="Arial" w:cs="Arial"/>
          <w:sz w:val="20"/>
          <w:szCs w:val="20"/>
        </w:rPr>
        <w:t>.</w:t>
      </w:r>
    </w:p>
    <w:p w14:paraId="19596969" w14:textId="77777777" w:rsidR="005F03F2" w:rsidRPr="00B84FF6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62DA7F4" w14:textId="77777777" w:rsidR="005F03F2" w:rsidRPr="00B84FF6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2.2 - </w:t>
      </w:r>
      <w:r w:rsidRPr="00B84FF6">
        <w:rPr>
          <w:rFonts w:ascii="Arial" w:hAnsi="Arial" w:cs="Arial"/>
          <w:sz w:val="20"/>
          <w:szCs w:val="20"/>
        </w:rPr>
        <w:t>O prazo de vigência será automaticamente prorrogado, independentemente de termo aditivo, quando o objeto não for concluído no período firmado acima, ressalvadas as providências cabíveis no caso de culpa d</w:t>
      </w:r>
      <w:r>
        <w:rPr>
          <w:rFonts w:ascii="Arial" w:hAnsi="Arial" w:cs="Arial"/>
          <w:sz w:val="20"/>
          <w:szCs w:val="20"/>
        </w:rPr>
        <w:t>a</w:t>
      </w:r>
      <w:r w:rsidRPr="00B84FF6">
        <w:rPr>
          <w:rFonts w:ascii="Arial" w:hAnsi="Arial" w:cs="Arial"/>
          <w:sz w:val="20"/>
          <w:szCs w:val="20"/>
        </w:rPr>
        <w:t xml:space="preserve"> </w:t>
      </w:r>
      <w:r w:rsidRPr="00846A37">
        <w:rPr>
          <w:rFonts w:ascii="Arial" w:hAnsi="Arial" w:cs="Arial"/>
          <w:b/>
          <w:bCs/>
          <w:sz w:val="20"/>
          <w:szCs w:val="20"/>
        </w:rPr>
        <w:t>CONTRATDA</w:t>
      </w:r>
      <w:r w:rsidRPr="00B84FF6">
        <w:rPr>
          <w:rFonts w:ascii="Arial" w:hAnsi="Arial" w:cs="Arial"/>
          <w:sz w:val="20"/>
          <w:szCs w:val="20"/>
        </w:rPr>
        <w:t>, previstas neste instrumento</w:t>
      </w:r>
      <w:r>
        <w:rPr>
          <w:rFonts w:ascii="Arial" w:hAnsi="Arial" w:cs="Arial"/>
          <w:sz w:val="20"/>
          <w:szCs w:val="20"/>
        </w:rPr>
        <w:t>.</w:t>
      </w:r>
    </w:p>
    <w:p w14:paraId="70910811" w14:textId="77777777" w:rsidR="005F03F2" w:rsidRPr="002431C4" w:rsidRDefault="005F03F2" w:rsidP="005F03F2">
      <w:pPr>
        <w:pStyle w:val="Default"/>
        <w:rPr>
          <w:color w:val="auto"/>
          <w:sz w:val="20"/>
          <w:szCs w:val="20"/>
        </w:rPr>
      </w:pPr>
    </w:p>
    <w:p w14:paraId="06EF5882" w14:textId="77777777" w:rsidR="005F03F2" w:rsidRPr="002C6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2.3 - </w:t>
      </w:r>
      <w:r w:rsidRPr="002C6BA5">
        <w:rPr>
          <w:rFonts w:ascii="Arial" w:hAnsi="Arial" w:cs="Arial"/>
          <w:sz w:val="20"/>
          <w:szCs w:val="20"/>
        </w:rPr>
        <w:t xml:space="preserve">A prorrogação de que trata este item é condicionada ao ateste, pela autoridade competente, de que as condições e os preços permanecem vantajosos para a Administração, permitida a negociação com </w:t>
      </w:r>
      <w:r>
        <w:rPr>
          <w:rFonts w:ascii="Arial" w:hAnsi="Arial" w:cs="Arial"/>
          <w:sz w:val="20"/>
          <w:szCs w:val="20"/>
        </w:rPr>
        <w:t>a</w:t>
      </w:r>
      <w:r w:rsidRPr="002C6BA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CONTRATADA</w:t>
      </w:r>
      <w:r>
        <w:rPr>
          <w:rFonts w:ascii="Arial" w:hAnsi="Arial" w:cs="Arial"/>
          <w:sz w:val="20"/>
          <w:szCs w:val="20"/>
        </w:rPr>
        <w:t>.</w:t>
      </w:r>
    </w:p>
    <w:p w14:paraId="27232F19" w14:textId="77777777" w:rsidR="005F03F2" w:rsidRDefault="005F03F2" w:rsidP="005F03F2">
      <w:pPr>
        <w:pStyle w:val="Default"/>
        <w:rPr>
          <w:b/>
          <w:bCs/>
          <w:color w:val="auto"/>
          <w:sz w:val="20"/>
          <w:szCs w:val="20"/>
        </w:rPr>
      </w:pPr>
    </w:p>
    <w:p w14:paraId="0000203E" w14:textId="77777777" w:rsidR="00703EAF" w:rsidRDefault="00703EAF" w:rsidP="005F03F2">
      <w:pPr>
        <w:pStyle w:val="Default"/>
        <w:rPr>
          <w:b/>
          <w:bCs/>
          <w:color w:val="auto"/>
          <w:sz w:val="20"/>
          <w:szCs w:val="20"/>
        </w:rPr>
      </w:pPr>
    </w:p>
    <w:p w14:paraId="0BD28A95" w14:textId="77777777" w:rsidR="005F03F2" w:rsidRPr="001808BC" w:rsidRDefault="005F03F2" w:rsidP="005F03F2">
      <w:pPr>
        <w:pStyle w:val="Default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lastRenderedPageBreak/>
        <w:t xml:space="preserve">3 - </w:t>
      </w:r>
      <w:r w:rsidRPr="001808BC">
        <w:rPr>
          <w:b/>
          <w:bCs/>
          <w:color w:val="auto"/>
          <w:sz w:val="20"/>
          <w:szCs w:val="20"/>
        </w:rPr>
        <w:t xml:space="preserve">CLÁUSULA TERCEIRA – </w:t>
      </w:r>
      <w:r w:rsidRPr="001808BC">
        <w:rPr>
          <w:b/>
          <w:color w:val="auto"/>
          <w:sz w:val="20"/>
          <w:szCs w:val="20"/>
        </w:rPr>
        <w:t>DO VALOR CONTRATUAL</w:t>
      </w:r>
      <w:r w:rsidRPr="001808BC">
        <w:rPr>
          <w:color w:val="auto"/>
          <w:sz w:val="20"/>
          <w:szCs w:val="20"/>
        </w:rPr>
        <w:t xml:space="preserve"> </w:t>
      </w:r>
    </w:p>
    <w:p w14:paraId="271B27F5" w14:textId="77777777" w:rsidR="005F03F2" w:rsidRPr="001808BC" w:rsidRDefault="005F03F2" w:rsidP="005F03F2">
      <w:pPr>
        <w:pStyle w:val="Default"/>
        <w:rPr>
          <w:color w:val="auto"/>
          <w:sz w:val="20"/>
          <w:szCs w:val="20"/>
        </w:rPr>
      </w:pPr>
    </w:p>
    <w:p w14:paraId="57D8B3D3" w14:textId="77777777" w:rsidR="005F03F2" w:rsidRPr="001808BC" w:rsidRDefault="005F03F2" w:rsidP="005F03F2">
      <w:pPr>
        <w:tabs>
          <w:tab w:val="left" w:pos="426"/>
          <w:tab w:val="left" w:pos="851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3.1 - O valor total deste contrato é de R$ </w:t>
      </w:r>
      <w:r>
        <w:rPr>
          <w:rFonts w:ascii="Arial" w:hAnsi="Arial" w:cs="Arial"/>
          <w:sz w:val="20"/>
          <w:szCs w:val="20"/>
        </w:rPr>
        <w:t>#VL_CONTRATO (#EXTENSO)</w:t>
      </w:r>
      <w:r w:rsidRPr="001808BC">
        <w:rPr>
          <w:rFonts w:ascii="Arial" w:hAnsi="Arial" w:cs="Arial"/>
          <w:sz w:val="20"/>
          <w:szCs w:val="20"/>
        </w:rPr>
        <w:t>.</w:t>
      </w:r>
    </w:p>
    <w:p w14:paraId="2F778CFB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8683F2B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3.2 - </w:t>
      </w:r>
      <w:r w:rsidRPr="008665B5">
        <w:rPr>
          <w:rFonts w:ascii="Arial" w:hAnsi="Arial" w:cs="Arial"/>
          <w:sz w:val="20"/>
          <w:szCs w:val="20"/>
        </w:rPr>
        <w:t>O valor acima é meramente estimativo, de forma que os pagamentos devidos ao contratado dependerão dos quantitativos efetivamente fornecidos</w:t>
      </w:r>
      <w:r>
        <w:rPr>
          <w:rFonts w:ascii="Arial" w:hAnsi="Arial" w:cs="Arial"/>
          <w:sz w:val="20"/>
          <w:szCs w:val="20"/>
        </w:rPr>
        <w:t xml:space="preserve">, avaliados e aceitos pela </w:t>
      </w:r>
      <w:r w:rsidRPr="00754F8D">
        <w:rPr>
          <w:rFonts w:ascii="Arial" w:hAnsi="Arial" w:cs="Arial"/>
          <w:b/>
          <w:sz w:val="20"/>
          <w:szCs w:val="20"/>
        </w:rPr>
        <w:t>CONTRATANTE</w:t>
      </w:r>
      <w:r w:rsidRPr="008665B5">
        <w:rPr>
          <w:rFonts w:ascii="Arial" w:hAnsi="Arial" w:cs="Arial"/>
          <w:sz w:val="20"/>
          <w:szCs w:val="20"/>
        </w:rPr>
        <w:t>.</w:t>
      </w:r>
    </w:p>
    <w:p w14:paraId="724C211F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D9F8D8E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3.3 - </w:t>
      </w:r>
      <w:r w:rsidRPr="007D1C84">
        <w:rPr>
          <w:rFonts w:ascii="Arial" w:hAnsi="Arial" w:cs="Arial"/>
          <w:sz w:val="20"/>
          <w:szCs w:val="20"/>
        </w:rPr>
        <w:t>No valor acima estão incluídas todas as despesas ordinárias diretas e indiretas decorrentes da execução do objeto</w:t>
      </w:r>
      <w:r>
        <w:rPr>
          <w:rFonts w:ascii="Arial" w:hAnsi="Arial" w:cs="Arial"/>
          <w:sz w:val="20"/>
          <w:szCs w:val="20"/>
        </w:rPr>
        <w:t xml:space="preserve"> contratual</w:t>
      </w:r>
      <w:r w:rsidRPr="007D1C84">
        <w:rPr>
          <w:rFonts w:ascii="Arial" w:hAnsi="Arial" w:cs="Arial"/>
          <w:sz w:val="20"/>
          <w:szCs w:val="20"/>
        </w:rPr>
        <w:t>, inclusive tributos e/ou impostos, encargos sociais, trabalhistas, previdenciários, fiscais e comerciais incidentes, taxa de administração, frete, seguro e outros necessários ao cumprimento integral do objeto da contratação.</w:t>
      </w:r>
    </w:p>
    <w:p w14:paraId="1D0684FD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E288FE4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4 - </w:t>
      </w:r>
      <w:r w:rsidRPr="001808BC">
        <w:rPr>
          <w:rFonts w:ascii="Arial" w:hAnsi="Arial" w:cs="Arial"/>
          <w:b/>
          <w:bCs/>
          <w:sz w:val="20"/>
          <w:szCs w:val="20"/>
        </w:rPr>
        <w:t xml:space="preserve">CLÁUSULA QUARTA – </w:t>
      </w:r>
      <w:r w:rsidRPr="001808BC">
        <w:rPr>
          <w:rFonts w:ascii="Arial" w:hAnsi="Arial" w:cs="Arial"/>
          <w:b/>
          <w:sz w:val="20"/>
          <w:szCs w:val="20"/>
        </w:rPr>
        <w:t>DA DOTAÇÃO ORÇAMENTÁRIA</w:t>
      </w:r>
    </w:p>
    <w:p w14:paraId="1524D73A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416184CB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22969">
        <w:rPr>
          <w:rFonts w:ascii="Arial" w:hAnsi="Arial" w:cs="Arial"/>
          <w:sz w:val="20"/>
          <w:szCs w:val="20"/>
        </w:rPr>
        <w:t>4.1 - O valor monetário do presente contrato correrá a cargo da(s) seguinte(s) dotação(</w:t>
      </w:r>
      <w:proofErr w:type="spellStart"/>
      <w:r w:rsidRPr="00A22969">
        <w:rPr>
          <w:rFonts w:ascii="Arial" w:hAnsi="Arial" w:cs="Arial"/>
          <w:sz w:val="20"/>
          <w:szCs w:val="20"/>
        </w:rPr>
        <w:t>ões</w:t>
      </w:r>
      <w:proofErr w:type="spellEnd"/>
      <w:r w:rsidRPr="00A22969">
        <w:rPr>
          <w:rFonts w:ascii="Arial" w:hAnsi="Arial" w:cs="Arial"/>
          <w:sz w:val="20"/>
          <w:szCs w:val="20"/>
        </w:rPr>
        <w:t>) orçamentária(s):</w:t>
      </w:r>
    </w:p>
    <w:p w14:paraId="5530267A" w14:textId="0556F8D4" w:rsidR="005F03F2" w:rsidRPr="001808BC" w:rsidRDefault="00863CC2" w:rsidP="00863CC2">
      <w:pPr>
        <w:tabs>
          <w:tab w:val="left" w:leader="dot" w:pos="6804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#DOTAÇÃO</w:t>
      </w:r>
      <w:r>
        <w:rPr>
          <w:rFonts w:ascii="Arial" w:hAnsi="Arial" w:cs="Arial"/>
          <w:sz w:val="20"/>
          <w:szCs w:val="20"/>
        </w:rPr>
        <w:tab/>
        <w:t>#VL_FICHA</w:t>
      </w:r>
    </w:p>
    <w:p w14:paraId="76ED1088" w14:textId="77777777" w:rsidR="005F03F2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</w:p>
    <w:p w14:paraId="7FA03534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A22969">
        <w:rPr>
          <w:rFonts w:ascii="Arial" w:hAnsi="Arial" w:cs="Arial"/>
          <w:sz w:val="20"/>
          <w:szCs w:val="20"/>
        </w:rPr>
        <w:t xml:space="preserve">4.2 - A dotação relativa aos exercícios financeiros subsequentes será indicada após aprovação da </w:t>
      </w:r>
      <w:r>
        <w:rPr>
          <w:rFonts w:ascii="Arial" w:hAnsi="Arial" w:cs="Arial"/>
          <w:sz w:val="20"/>
          <w:szCs w:val="20"/>
        </w:rPr>
        <w:t>Lei</w:t>
      </w:r>
      <w:r w:rsidRPr="00A22969">
        <w:rPr>
          <w:rFonts w:ascii="Arial" w:hAnsi="Arial" w:cs="Arial"/>
          <w:sz w:val="20"/>
          <w:szCs w:val="20"/>
        </w:rPr>
        <w:t xml:space="preserve"> Orçamentária respectiva e liberação dos créditos correspo</w:t>
      </w:r>
      <w:r>
        <w:rPr>
          <w:rFonts w:ascii="Arial" w:hAnsi="Arial" w:cs="Arial"/>
          <w:sz w:val="20"/>
          <w:szCs w:val="20"/>
        </w:rPr>
        <w:t>ndentes, mediante apostilamento.</w:t>
      </w:r>
    </w:p>
    <w:p w14:paraId="4025F936" w14:textId="77777777" w:rsidR="005F03F2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</w:p>
    <w:p w14:paraId="0BD6670F" w14:textId="77777777" w:rsidR="005F03F2" w:rsidRPr="007B5BA5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5 - 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CLÁUSULA </w:t>
      </w:r>
      <w:r>
        <w:rPr>
          <w:rFonts w:ascii="Arial" w:hAnsi="Arial" w:cs="Arial"/>
          <w:b/>
          <w:bCs/>
          <w:sz w:val="20"/>
          <w:szCs w:val="20"/>
        </w:rPr>
        <w:t>QUINTA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 – DO REAJUSTE DO PREÇO </w:t>
      </w:r>
    </w:p>
    <w:p w14:paraId="3B3C6724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74DAEDD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7B5BA5">
        <w:rPr>
          <w:rFonts w:ascii="Arial" w:hAnsi="Arial" w:cs="Arial"/>
          <w:sz w:val="20"/>
          <w:szCs w:val="20"/>
        </w:rPr>
        <w:t>.1 O contrato será reajustado, observado o interregno mínimo de um ano, a contar da data-base do orçamento estimado.</w:t>
      </w:r>
    </w:p>
    <w:p w14:paraId="1A3A2583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43BDC22B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7B5BA5">
        <w:rPr>
          <w:rFonts w:ascii="Arial" w:hAnsi="Arial" w:cs="Arial"/>
          <w:sz w:val="20"/>
          <w:szCs w:val="20"/>
        </w:rPr>
        <w:t>.1.</w:t>
      </w:r>
      <w:r>
        <w:rPr>
          <w:rFonts w:ascii="Arial" w:hAnsi="Arial" w:cs="Arial"/>
          <w:sz w:val="20"/>
          <w:szCs w:val="20"/>
        </w:rPr>
        <w:t>1</w:t>
      </w:r>
      <w:r w:rsidRPr="007B5BA5">
        <w:rPr>
          <w:rFonts w:ascii="Arial" w:hAnsi="Arial" w:cs="Arial"/>
          <w:sz w:val="20"/>
          <w:szCs w:val="20"/>
        </w:rPr>
        <w:t xml:space="preserve">. Nos reajustes subsequentes ao primeiro, o interregno mínimo de um ano será contado a partir dos efeitos financeiros do último reajuste. </w:t>
      </w:r>
    </w:p>
    <w:p w14:paraId="61CED292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56711AE8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Pr="007B5BA5">
        <w:rPr>
          <w:rFonts w:ascii="Arial" w:hAnsi="Arial" w:cs="Arial"/>
          <w:sz w:val="20"/>
          <w:szCs w:val="20"/>
        </w:rPr>
        <w:t>.2. O valor do contrato será reajustado pelo IPCA, obedecendo-se a metodologia de cálculo adequada para sua atualização.</w:t>
      </w:r>
    </w:p>
    <w:p w14:paraId="4C221763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52E81A63" w14:textId="77777777" w:rsidR="005F03F2" w:rsidRPr="007B5BA5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6- 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CLÁUSULA </w:t>
      </w:r>
      <w:r>
        <w:rPr>
          <w:rFonts w:ascii="Arial" w:hAnsi="Arial" w:cs="Arial"/>
          <w:b/>
          <w:bCs/>
          <w:sz w:val="20"/>
          <w:szCs w:val="20"/>
        </w:rPr>
        <w:t>SEXTA</w:t>
      </w:r>
      <w:r w:rsidRPr="007B5BA5">
        <w:rPr>
          <w:rFonts w:ascii="Arial" w:hAnsi="Arial" w:cs="Arial"/>
          <w:b/>
          <w:bCs/>
          <w:sz w:val="20"/>
          <w:szCs w:val="20"/>
        </w:rPr>
        <w:t xml:space="preserve"> – REEQUILÍBRIO ECONÔMICO-FINANCEIRO </w:t>
      </w:r>
    </w:p>
    <w:p w14:paraId="2D49379C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6CE727DF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 xml:space="preserve">.1 Caso 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 w:rsidRPr="007B5BA5">
        <w:rPr>
          <w:rFonts w:ascii="Arial" w:hAnsi="Arial" w:cs="Arial"/>
          <w:b/>
          <w:bCs/>
          <w:sz w:val="20"/>
          <w:szCs w:val="20"/>
        </w:rPr>
        <w:t>CONTRATADA</w:t>
      </w:r>
      <w:r w:rsidRPr="007B5BA5">
        <w:rPr>
          <w:rFonts w:ascii="Arial" w:hAnsi="Arial" w:cs="Arial"/>
          <w:sz w:val="20"/>
          <w:szCs w:val="20"/>
        </w:rPr>
        <w:t xml:space="preserve"> p</w:t>
      </w:r>
      <w:r>
        <w:rPr>
          <w:rFonts w:ascii="Arial" w:hAnsi="Arial" w:cs="Arial"/>
          <w:sz w:val="20"/>
          <w:szCs w:val="20"/>
        </w:rPr>
        <w:t>lei</w:t>
      </w:r>
      <w:r w:rsidRPr="007B5BA5">
        <w:rPr>
          <w:rFonts w:ascii="Arial" w:hAnsi="Arial" w:cs="Arial"/>
          <w:sz w:val="20"/>
          <w:szCs w:val="20"/>
        </w:rPr>
        <w:t xml:space="preserve">teie o reequilíbrio econômico-financeiro do contrato, fica 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 w:rsidRPr="007B5BA5">
        <w:rPr>
          <w:rFonts w:ascii="Arial" w:hAnsi="Arial" w:cs="Arial"/>
          <w:b/>
          <w:bCs/>
          <w:sz w:val="20"/>
          <w:szCs w:val="20"/>
        </w:rPr>
        <w:t>CONTRATANTE</w:t>
      </w:r>
      <w:r w:rsidRPr="007B5BA5">
        <w:rPr>
          <w:rFonts w:ascii="Arial" w:hAnsi="Arial" w:cs="Arial"/>
          <w:sz w:val="20"/>
          <w:szCs w:val="20"/>
        </w:rPr>
        <w:t xml:space="preserve"> obrigad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a responder em até 30 (trinta) dias da data do requerimento.</w:t>
      </w:r>
    </w:p>
    <w:p w14:paraId="7AF18BCC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F8CFFA2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 xml:space="preserve">.1.1. O não cumprimento do prazo constante no item </w:t>
      </w: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>.1 não implica em deferimento do pedido por parte d</w:t>
      </w:r>
      <w:r>
        <w:rPr>
          <w:rFonts w:ascii="Arial" w:hAnsi="Arial" w:cs="Arial"/>
          <w:sz w:val="20"/>
          <w:szCs w:val="20"/>
        </w:rPr>
        <w:t>a</w:t>
      </w:r>
      <w:r w:rsidRPr="007B5BA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</w:p>
    <w:p w14:paraId="7F379A54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328765D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>.2 Todos os documentos necessários à apreciação do pedido deverão ser apresentados juntamente com o requerimento.</w:t>
      </w:r>
    </w:p>
    <w:p w14:paraId="12518C5A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5D8225DF" w14:textId="77777777" w:rsidR="005F03F2" w:rsidRPr="007B5BA5" w:rsidRDefault="005F03F2" w:rsidP="005F03F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7B5BA5">
        <w:rPr>
          <w:rFonts w:ascii="Arial" w:hAnsi="Arial" w:cs="Arial"/>
          <w:sz w:val="20"/>
          <w:szCs w:val="20"/>
        </w:rPr>
        <w:t>.3. O pedido de restabelecimento do equilíbrio econômico-financeiro deverá ser formulado durante a vigência do contrato.</w:t>
      </w:r>
    </w:p>
    <w:p w14:paraId="64F3B94C" w14:textId="77777777" w:rsidR="005F03F2" w:rsidRPr="007B5BA5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751877EA" w14:textId="77777777" w:rsidR="005F03F2" w:rsidRPr="001808BC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7 -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SÉTIMA</w:t>
      </w:r>
      <w:r w:rsidRPr="001808BC">
        <w:rPr>
          <w:b/>
          <w:bCs/>
          <w:color w:val="auto"/>
          <w:sz w:val="20"/>
          <w:szCs w:val="20"/>
        </w:rPr>
        <w:t xml:space="preserve"> – </w:t>
      </w:r>
      <w:r w:rsidRPr="001808BC">
        <w:rPr>
          <w:b/>
          <w:color w:val="auto"/>
          <w:sz w:val="20"/>
          <w:szCs w:val="20"/>
        </w:rPr>
        <w:t>DA FORMA DE PAGAMENTO</w:t>
      </w:r>
    </w:p>
    <w:p w14:paraId="46BD4E02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7668242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1808BC">
        <w:rPr>
          <w:rFonts w:ascii="Arial" w:hAnsi="Arial" w:cs="Arial"/>
          <w:sz w:val="20"/>
          <w:szCs w:val="20"/>
        </w:rPr>
        <w:t>.1 - O pagamento de cada parcela será feito mediant</w:t>
      </w:r>
      <w:r>
        <w:rPr>
          <w:rFonts w:ascii="Arial" w:hAnsi="Arial" w:cs="Arial"/>
          <w:sz w:val="20"/>
          <w:szCs w:val="20"/>
        </w:rPr>
        <w:t>e a apresentação da Nota Fiscal</w:t>
      </w:r>
      <w:r w:rsidRPr="001808BC">
        <w:rPr>
          <w:rFonts w:ascii="Arial" w:hAnsi="Arial" w:cs="Arial"/>
          <w:sz w:val="20"/>
          <w:szCs w:val="20"/>
        </w:rPr>
        <w:t xml:space="preserve"> correspondente ao fornecimento do objeto, devidamente atestada pelo setor responsável, de acordo com o objeto recebido, até o 10º dia útil do mês subsequente ao fornecimento</w:t>
      </w:r>
      <w:r>
        <w:rPr>
          <w:rFonts w:ascii="Arial" w:hAnsi="Arial" w:cs="Arial"/>
          <w:sz w:val="20"/>
          <w:szCs w:val="20"/>
        </w:rPr>
        <w:t>.</w:t>
      </w:r>
    </w:p>
    <w:p w14:paraId="3159D76A" w14:textId="77777777" w:rsidR="005F03F2" w:rsidRPr="00A2296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t>7</w:t>
      </w:r>
      <w:r w:rsidRPr="00A22969">
        <w:rPr>
          <w:sz w:val="20"/>
          <w:szCs w:val="20"/>
        </w:rPr>
        <w:t>.</w:t>
      </w:r>
      <w:r>
        <w:rPr>
          <w:sz w:val="20"/>
          <w:szCs w:val="20"/>
        </w:rPr>
        <w:t>2</w:t>
      </w:r>
      <w:r w:rsidRPr="00A22969">
        <w:rPr>
          <w:sz w:val="20"/>
          <w:szCs w:val="20"/>
        </w:rPr>
        <w:t xml:space="preserve"> - O pagamento será via Ordem Bancária, creditado na instituição bancária e</w:t>
      </w:r>
      <w:r>
        <w:rPr>
          <w:sz w:val="20"/>
          <w:szCs w:val="20"/>
        </w:rPr>
        <w:t>lei</w:t>
      </w:r>
      <w:r w:rsidRPr="00A22969">
        <w:rPr>
          <w:sz w:val="20"/>
          <w:szCs w:val="20"/>
        </w:rPr>
        <w:t>ta pela</w:t>
      </w:r>
      <w:r w:rsidRPr="00A22969">
        <w:rPr>
          <w:color w:val="auto"/>
          <w:sz w:val="20"/>
          <w:szCs w:val="20"/>
        </w:rPr>
        <w:t xml:space="preserve"> </w:t>
      </w:r>
      <w:r w:rsidRPr="00A22969">
        <w:rPr>
          <w:b/>
          <w:bCs/>
          <w:color w:val="auto"/>
          <w:sz w:val="20"/>
          <w:szCs w:val="20"/>
        </w:rPr>
        <w:t>CONTRATADA</w:t>
      </w:r>
      <w:r w:rsidRPr="00A22969">
        <w:rPr>
          <w:color w:val="auto"/>
          <w:sz w:val="20"/>
          <w:szCs w:val="20"/>
        </w:rPr>
        <w:t>, que deverá indicar na Nota Fiscal o banco, nº</w:t>
      </w:r>
      <w:r>
        <w:rPr>
          <w:color w:val="auto"/>
          <w:sz w:val="20"/>
          <w:szCs w:val="20"/>
        </w:rPr>
        <w:t>.</w:t>
      </w:r>
      <w:r w:rsidRPr="00A22969">
        <w:rPr>
          <w:color w:val="auto"/>
          <w:sz w:val="20"/>
          <w:szCs w:val="20"/>
        </w:rPr>
        <w:t xml:space="preserve"> </w:t>
      </w:r>
      <w:proofErr w:type="spellStart"/>
      <w:r w:rsidRPr="00A22969">
        <w:rPr>
          <w:color w:val="auto"/>
          <w:sz w:val="20"/>
          <w:szCs w:val="20"/>
        </w:rPr>
        <w:t>da</w:t>
      </w:r>
      <w:proofErr w:type="spellEnd"/>
      <w:r w:rsidRPr="00A22969">
        <w:rPr>
          <w:color w:val="auto"/>
          <w:sz w:val="20"/>
          <w:szCs w:val="20"/>
        </w:rPr>
        <w:t xml:space="preserve"> Conta Corrente e Agência com a qual opera.</w:t>
      </w:r>
    </w:p>
    <w:p w14:paraId="5EA9C1D7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17E481F" w14:textId="77777777" w:rsidR="005F03F2" w:rsidRPr="00A2296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7</w:t>
      </w:r>
      <w:r w:rsidRPr="00A22969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>3</w:t>
      </w:r>
      <w:r w:rsidRPr="00A22969">
        <w:rPr>
          <w:color w:val="auto"/>
          <w:sz w:val="20"/>
          <w:szCs w:val="20"/>
        </w:rPr>
        <w:t xml:space="preserve"> - A </w:t>
      </w:r>
      <w:r w:rsidRPr="00A22969">
        <w:rPr>
          <w:b/>
          <w:bCs/>
          <w:color w:val="auto"/>
          <w:sz w:val="20"/>
          <w:szCs w:val="20"/>
        </w:rPr>
        <w:t xml:space="preserve">CONTRATANTE </w:t>
      </w:r>
      <w:r w:rsidRPr="00A22969">
        <w:rPr>
          <w:color w:val="auto"/>
          <w:sz w:val="20"/>
          <w:szCs w:val="20"/>
        </w:rPr>
        <w:t>não efetuará pagamento por meio de títulos de cobrança bancária.</w:t>
      </w:r>
    </w:p>
    <w:p w14:paraId="54A1A022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57890E25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lastRenderedPageBreak/>
        <w:t>7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>.</w:t>
      </w:r>
      <w:r>
        <w:rPr>
          <w:rFonts w:ascii="Arial" w:hAnsi="Arial" w:cs="Arial"/>
          <w:color w:val="000000" w:themeColor="text1"/>
          <w:sz w:val="20"/>
          <w:szCs w:val="20"/>
        </w:rPr>
        <w:t>4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 xml:space="preserve"> - No caso de atraso de pagamento os valores devidos ao contratado serão atualizados monetariamente entre o termo final do prazo de pagamento até a data de sua efetiva realização, mediante aplicação do índice “</w:t>
      </w:r>
      <w:r w:rsidRPr="00A22969">
        <w:rPr>
          <w:rFonts w:ascii="Arial" w:hAnsi="Arial" w:cs="Arial"/>
          <w:i/>
          <w:iCs/>
          <w:sz w:val="20"/>
          <w:szCs w:val="20"/>
        </w:rPr>
        <w:t>pro rata tempore</w:t>
      </w:r>
      <w:r w:rsidRPr="00A22969">
        <w:rPr>
          <w:rFonts w:ascii="Arial" w:hAnsi="Arial" w:cs="Arial"/>
          <w:sz w:val="20"/>
          <w:szCs w:val="20"/>
        </w:rPr>
        <w:t>” do INPC</w:t>
      </w:r>
      <w:r w:rsidRPr="00A2296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3FF07A75" w14:textId="77777777" w:rsidR="005F03F2" w:rsidRPr="00A22969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796AC41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sz w:val="20"/>
          <w:szCs w:val="20"/>
        </w:rPr>
        <w:t>7</w:t>
      </w:r>
      <w:r w:rsidRPr="00A22969">
        <w:rPr>
          <w:sz w:val="20"/>
          <w:szCs w:val="20"/>
        </w:rPr>
        <w:t>.</w:t>
      </w:r>
      <w:r>
        <w:rPr>
          <w:sz w:val="20"/>
          <w:szCs w:val="20"/>
        </w:rPr>
        <w:t>5</w:t>
      </w:r>
      <w:r w:rsidRPr="00A22969">
        <w:rPr>
          <w:sz w:val="20"/>
          <w:szCs w:val="20"/>
        </w:rPr>
        <w:t xml:space="preserve"> - </w:t>
      </w:r>
      <w:r w:rsidRPr="00A22969">
        <w:rPr>
          <w:color w:val="auto"/>
          <w:sz w:val="20"/>
          <w:szCs w:val="20"/>
        </w:rPr>
        <w:t xml:space="preserve">Nenhum pagamento será efetuado à </w:t>
      </w:r>
      <w:r w:rsidRPr="00A22969">
        <w:rPr>
          <w:b/>
          <w:bCs/>
          <w:color w:val="auto"/>
          <w:sz w:val="20"/>
          <w:szCs w:val="20"/>
        </w:rPr>
        <w:t xml:space="preserve">CONTRATADA </w:t>
      </w:r>
      <w:r w:rsidRPr="00A22969">
        <w:rPr>
          <w:color w:val="auto"/>
          <w:sz w:val="20"/>
          <w:szCs w:val="20"/>
        </w:rPr>
        <w:t>enquanto pendente de liquidação, qualquer obrigação que lhe for imposta, em virtude de penalidade ou inadimplência, sem que isso gere direito ao p</w:t>
      </w:r>
      <w:r>
        <w:rPr>
          <w:color w:val="auto"/>
          <w:sz w:val="20"/>
          <w:szCs w:val="20"/>
        </w:rPr>
        <w:t>lei</w:t>
      </w:r>
      <w:r w:rsidRPr="00A22969">
        <w:rPr>
          <w:color w:val="auto"/>
          <w:sz w:val="20"/>
          <w:szCs w:val="20"/>
        </w:rPr>
        <w:t>to de reajustamento de preços ou correção monetária (quando for o caso)</w:t>
      </w:r>
      <w:r>
        <w:rPr>
          <w:color w:val="auto"/>
          <w:sz w:val="20"/>
          <w:szCs w:val="20"/>
        </w:rPr>
        <w:t>.</w:t>
      </w:r>
    </w:p>
    <w:p w14:paraId="3A5AF39C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E4071C7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7</w:t>
      </w:r>
      <w:r w:rsidRPr="001808BC">
        <w:rPr>
          <w:color w:val="auto"/>
          <w:sz w:val="20"/>
          <w:szCs w:val="20"/>
        </w:rPr>
        <w:t xml:space="preserve">.6 - Qualquer erro ou omissão ocorrido na documentação fiscal será motivo de correção por parte da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 xml:space="preserve">e haverá, em decorrência, suspensão do prazo de pagamento até que o problema seja definitivamente sanado; </w:t>
      </w:r>
    </w:p>
    <w:p w14:paraId="1959AB6C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01216B1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7</w:t>
      </w:r>
      <w:r w:rsidRPr="001808BC">
        <w:rPr>
          <w:color w:val="auto"/>
          <w:sz w:val="20"/>
          <w:szCs w:val="20"/>
        </w:rPr>
        <w:t xml:space="preserve">.7 - No ato do pagamento a ser efetuado pela </w:t>
      </w:r>
      <w:r w:rsidRPr="001808BC">
        <w:rPr>
          <w:b/>
          <w:color w:val="auto"/>
          <w:sz w:val="20"/>
          <w:szCs w:val="20"/>
        </w:rPr>
        <w:t>CONTRATANTE</w:t>
      </w:r>
      <w:r w:rsidRPr="001808BC">
        <w:rPr>
          <w:color w:val="auto"/>
          <w:sz w:val="20"/>
          <w:szCs w:val="20"/>
        </w:rPr>
        <w:t xml:space="preserve">, a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>deverá comprovar sua regularidade fiscal, conforme descritas abaixo:</w:t>
      </w:r>
    </w:p>
    <w:p w14:paraId="70FD5093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1091429" w14:textId="77777777" w:rsidR="005F03F2" w:rsidRPr="00F830B6" w:rsidRDefault="005F03F2" w:rsidP="005F03F2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de Regularidade de Situação – CRS perante o gestor do FGTS;</w:t>
      </w:r>
    </w:p>
    <w:p w14:paraId="14572D02" w14:textId="77777777" w:rsidR="005F03F2" w:rsidRPr="00F830B6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F824AE">
        <w:rPr>
          <w:b/>
          <w:bCs/>
          <w:sz w:val="20"/>
          <w:szCs w:val="20"/>
        </w:rPr>
        <w:t>b</w:t>
      </w:r>
      <w:r>
        <w:rPr>
          <w:sz w:val="20"/>
          <w:szCs w:val="20"/>
        </w:rPr>
        <w:t xml:space="preserve">) </w:t>
      </w:r>
      <w:r w:rsidRPr="00F830B6">
        <w:rPr>
          <w:sz w:val="20"/>
          <w:szCs w:val="20"/>
        </w:rPr>
        <w:t xml:space="preserve">Prova de Regularidade relativa aos Tributos Federais e à Dívida Ativa da União, expedidas pela Receita Federal através do endereço </w:t>
      </w:r>
      <w:r w:rsidRPr="00F830B6">
        <w:rPr>
          <w:sz w:val="20"/>
          <w:szCs w:val="20"/>
          <w:u w:val="single"/>
        </w:rPr>
        <w:t>www.receita.fazenda.gov.br/Grupo2/Certidoes.htm</w:t>
      </w:r>
      <w:r w:rsidRPr="00F830B6">
        <w:rPr>
          <w:sz w:val="20"/>
          <w:szCs w:val="20"/>
        </w:rPr>
        <w:t xml:space="preserve">, com base na Portaria Conjunta RFB/PGFN </w:t>
      </w:r>
      <w:r>
        <w:rPr>
          <w:sz w:val="20"/>
          <w:szCs w:val="20"/>
        </w:rPr>
        <w:t>nº.</w:t>
      </w:r>
      <w:r w:rsidRPr="00F830B6">
        <w:rPr>
          <w:rStyle w:val="apple-converted-space"/>
          <w:sz w:val="20"/>
          <w:szCs w:val="20"/>
        </w:rPr>
        <w:t> </w:t>
      </w:r>
      <w:r w:rsidRPr="00F830B6">
        <w:rPr>
          <w:sz w:val="20"/>
          <w:szCs w:val="20"/>
        </w:rPr>
        <w:t xml:space="preserve">1.751, de </w:t>
      </w:r>
      <w:smartTag w:uri="urn:schemas-microsoft-com:office:smarttags" w:element="date">
        <w:smartTagPr>
          <w:attr w:name="Year" w:val="2014"/>
          <w:attr w:name="Day" w:val="02"/>
          <w:attr w:name="Month" w:val="10"/>
          <w:attr w:name="ls" w:val="trans"/>
        </w:smartTagPr>
        <w:r w:rsidRPr="00F830B6">
          <w:rPr>
            <w:sz w:val="20"/>
            <w:szCs w:val="20"/>
          </w:rPr>
          <w:t>02/10/2014</w:t>
        </w:r>
      </w:smartTag>
      <w:r w:rsidRPr="00F830B6">
        <w:rPr>
          <w:sz w:val="20"/>
          <w:szCs w:val="20"/>
        </w:rPr>
        <w:t>;</w:t>
      </w:r>
    </w:p>
    <w:p w14:paraId="6F665D78" w14:textId="77777777" w:rsidR="005F03F2" w:rsidRPr="00F830B6" w:rsidRDefault="005F03F2" w:rsidP="005F03F2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Estaduais, expedida pela Secretaria da Fazenda Estadual;</w:t>
      </w:r>
    </w:p>
    <w:p w14:paraId="451CCA31" w14:textId="77777777" w:rsidR="005F03F2" w:rsidRPr="00F830B6" w:rsidRDefault="005F03F2" w:rsidP="005F03F2">
      <w:pPr>
        <w:pStyle w:val="PargrafodaLista"/>
        <w:autoSpaceDE w:val="0"/>
        <w:autoSpaceDN w:val="0"/>
        <w:adjustRightInd w:val="0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Trabalhistas, expedida pelo Superior Tribunal do Trabalho;</w:t>
      </w:r>
    </w:p>
    <w:p w14:paraId="7C858E8B" w14:textId="77777777" w:rsidR="005F03F2" w:rsidRPr="00F830B6" w:rsidRDefault="005F03F2" w:rsidP="005F03F2">
      <w:pPr>
        <w:pStyle w:val="PargrafodaLista"/>
        <w:ind w:left="0"/>
        <w:jc w:val="both"/>
        <w:rPr>
          <w:rFonts w:ascii="Arial" w:hAnsi="Arial" w:cs="Arial"/>
          <w:sz w:val="20"/>
          <w:szCs w:val="20"/>
        </w:rPr>
      </w:pPr>
      <w:r w:rsidRPr="00F824AE">
        <w:rPr>
          <w:rFonts w:ascii="Arial" w:hAnsi="Arial" w:cs="Arial"/>
          <w:b/>
          <w:bCs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) </w:t>
      </w:r>
      <w:r w:rsidRPr="00F830B6">
        <w:rPr>
          <w:rFonts w:ascii="Arial" w:hAnsi="Arial" w:cs="Arial"/>
          <w:sz w:val="20"/>
          <w:szCs w:val="20"/>
        </w:rPr>
        <w:t>Certidão Negativa de Débitos Municipais.</w:t>
      </w:r>
    </w:p>
    <w:p w14:paraId="2ABA550C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495D6C39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F830B6">
        <w:rPr>
          <w:rFonts w:ascii="Arial" w:hAnsi="Arial" w:cs="Arial"/>
          <w:b/>
          <w:sz w:val="20"/>
          <w:szCs w:val="20"/>
          <w:u w:val="single"/>
        </w:rPr>
        <w:t>Parágrafo Único</w:t>
      </w:r>
      <w:r w:rsidRPr="00F830B6">
        <w:rPr>
          <w:rFonts w:ascii="Arial" w:hAnsi="Arial" w:cs="Arial"/>
          <w:bCs/>
          <w:sz w:val="20"/>
          <w:szCs w:val="20"/>
        </w:rPr>
        <w:t>:</w:t>
      </w:r>
      <w:r w:rsidRPr="001808BC">
        <w:rPr>
          <w:rFonts w:ascii="Arial" w:hAnsi="Arial" w:cs="Arial"/>
          <w:sz w:val="20"/>
          <w:szCs w:val="20"/>
        </w:rPr>
        <w:t xml:space="preserve"> Tal comprovação será objeto de confirmação “</w:t>
      </w:r>
      <w:r w:rsidRPr="001808BC">
        <w:rPr>
          <w:rFonts w:ascii="Arial" w:hAnsi="Arial" w:cs="Arial"/>
          <w:b/>
          <w:sz w:val="20"/>
          <w:szCs w:val="20"/>
        </w:rPr>
        <w:t>ON-LINE</w:t>
      </w:r>
      <w:r w:rsidRPr="001808BC">
        <w:rPr>
          <w:rFonts w:ascii="Arial" w:hAnsi="Arial" w:cs="Arial"/>
          <w:sz w:val="20"/>
          <w:szCs w:val="20"/>
        </w:rPr>
        <w:t>”, via terminal, sendo suspenso o pagamento caso esteja irregular no referido sistema;</w:t>
      </w:r>
    </w:p>
    <w:p w14:paraId="200DAFC2" w14:textId="77777777" w:rsidR="005F03F2" w:rsidRPr="001808BC" w:rsidRDefault="005F03F2" w:rsidP="005F03F2">
      <w:pPr>
        <w:autoSpaceDE w:val="0"/>
        <w:autoSpaceDN w:val="0"/>
        <w:adjustRightInd w:val="0"/>
        <w:ind w:firstLine="709"/>
        <w:rPr>
          <w:rFonts w:ascii="Arial" w:hAnsi="Arial" w:cs="Arial"/>
          <w:b/>
          <w:bCs/>
          <w:sz w:val="20"/>
          <w:szCs w:val="20"/>
        </w:rPr>
      </w:pPr>
    </w:p>
    <w:p w14:paraId="481C7247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8 -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OITAVA</w:t>
      </w:r>
      <w:r w:rsidRPr="001808BC">
        <w:rPr>
          <w:b/>
          <w:bCs/>
          <w:color w:val="auto"/>
          <w:sz w:val="20"/>
          <w:szCs w:val="20"/>
        </w:rPr>
        <w:t xml:space="preserve"> – </w:t>
      </w:r>
      <w:r w:rsidRPr="001808BC">
        <w:rPr>
          <w:b/>
          <w:color w:val="auto"/>
          <w:sz w:val="20"/>
          <w:szCs w:val="20"/>
        </w:rPr>
        <w:t>OBRIGAÇÕES DA CONTRATADA</w:t>
      </w:r>
      <w:r w:rsidRPr="001808BC">
        <w:rPr>
          <w:color w:val="auto"/>
          <w:sz w:val="20"/>
          <w:szCs w:val="20"/>
        </w:rPr>
        <w:t xml:space="preserve"> </w:t>
      </w:r>
    </w:p>
    <w:p w14:paraId="0658EE9B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1CC65780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>1 - Entregar o objeto pactuado, de conformidade com os parâmetros delineados em propostas apresentadas e aos rigores previsíveis em normas de regência.</w:t>
      </w:r>
    </w:p>
    <w:p w14:paraId="00177CE8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201F74A0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>2 - Cumprir as obrigações assumidas e garantir a boa qualidade do objeto.</w:t>
      </w:r>
    </w:p>
    <w:p w14:paraId="71C9D545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6707B9EA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 xml:space="preserve">3 - Observar com rigor a pontualidade e assiduidade no fornecimento, objeto deste Contrato, </w:t>
      </w:r>
      <w:r w:rsidRPr="001808BC">
        <w:rPr>
          <w:bCs/>
          <w:color w:val="auto"/>
          <w:sz w:val="20"/>
          <w:szCs w:val="20"/>
        </w:rPr>
        <w:t xml:space="preserve">ficando sujeito à multa </w:t>
      </w:r>
      <w:r w:rsidRPr="001808BC">
        <w:rPr>
          <w:color w:val="auto"/>
          <w:sz w:val="20"/>
          <w:szCs w:val="20"/>
        </w:rPr>
        <w:t xml:space="preserve">de acordo com as normas estabelecidas no mesmo, </w:t>
      </w:r>
      <w:r w:rsidRPr="001808BC">
        <w:rPr>
          <w:bCs/>
          <w:color w:val="auto"/>
          <w:sz w:val="20"/>
          <w:szCs w:val="20"/>
        </w:rPr>
        <w:t>em caso de descumprimento</w:t>
      </w:r>
      <w:r w:rsidRPr="001808BC">
        <w:rPr>
          <w:color w:val="auto"/>
          <w:sz w:val="20"/>
          <w:szCs w:val="20"/>
        </w:rPr>
        <w:t xml:space="preserve">. </w:t>
      </w:r>
    </w:p>
    <w:p w14:paraId="2E743DF8" w14:textId="77777777" w:rsidR="005F03F2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C7A2584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 xml:space="preserve">4 - Responsabilizar-se por danos causados diretamente a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 xml:space="preserve"> ou a terceiros, decorrentes de sua culpa ou dolo na execução deste contrato, ou por seu empregado ou preposto, não excluindo ou reduzindo essa responsabilidade à fiscalização ou o acompanhamento pel</w:t>
      </w:r>
      <w:r>
        <w:rPr>
          <w:rFonts w:ascii="Arial" w:hAnsi="Arial" w:cs="Arial"/>
          <w:sz w:val="20"/>
          <w:szCs w:val="20"/>
        </w:rPr>
        <w:t>a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>.</w:t>
      </w:r>
    </w:p>
    <w:p w14:paraId="34FE0B4D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1104545B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 xml:space="preserve">5 </w:t>
      </w:r>
      <w:r>
        <w:rPr>
          <w:color w:val="auto"/>
          <w:sz w:val="20"/>
          <w:szCs w:val="20"/>
        </w:rPr>
        <w:t>– Aceitar</w:t>
      </w:r>
      <w:r w:rsidRPr="00976118">
        <w:rPr>
          <w:color w:val="auto"/>
          <w:sz w:val="20"/>
          <w:szCs w:val="20"/>
        </w:rPr>
        <w:t>, nas mesmas condições contratuais, os acréscimos ou supressões que se fizerem necessários, até o limite de 25% (vinte e cinco por cento) do valor inicial atualizado do contrato (</w:t>
      </w:r>
      <w:r>
        <w:rPr>
          <w:color w:val="auto"/>
          <w:sz w:val="20"/>
          <w:szCs w:val="20"/>
        </w:rPr>
        <w:t>Artigo</w:t>
      </w:r>
      <w:r w:rsidRPr="00976118">
        <w:rPr>
          <w:color w:val="auto"/>
          <w:sz w:val="20"/>
          <w:szCs w:val="20"/>
        </w:rPr>
        <w:t xml:space="preserve"> 125 da </w:t>
      </w:r>
      <w:r>
        <w:rPr>
          <w:color w:val="auto"/>
          <w:sz w:val="20"/>
          <w:szCs w:val="20"/>
        </w:rPr>
        <w:t>Lei</w:t>
      </w:r>
      <w:r w:rsidRPr="00976118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976118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976118">
        <w:rPr>
          <w:color w:val="auto"/>
          <w:sz w:val="20"/>
          <w:szCs w:val="20"/>
        </w:rPr>
        <w:t xml:space="preserve"> 14.133/21)</w:t>
      </w:r>
      <w:r w:rsidRPr="001808BC">
        <w:rPr>
          <w:color w:val="auto"/>
          <w:sz w:val="20"/>
          <w:szCs w:val="20"/>
        </w:rPr>
        <w:t xml:space="preserve">. </w:t>
      </w:r>
    </w:p>
    <w:p w14:paraId="6E24D031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1553DD4B" w14:textId="77777777" w:rsidR="005F03F2" w:rsidRPr="001808BC" w:rsidRDefault="005F03F2" w:rsidP="005F03F2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>6 - Responsabilizar por todas as despesas com mão de obra, auxílio alimentação ou refeição, vales-transportes e quaisquer outras vantagens pagas aos empregados, uniformes, prêmios de seguro, taxas, inclusive de administração, emolumentos e quaisquer despesas operacionais, bem como todos os encargos trabalhistas, previdenciários, fiscais, comerciais, despesas e obrigações financeiras de qualquer natureza e outras despesas, diretas e indiretas, enfim, todos os componentes de custo para os fornecimentos, inclusive lucro, necessários à perfeita execução do objeto da licitação.</w:t>
      </w:r>
    </w:p>
    <w:p w14:paraId="4D5D3287" w14:textId="77777777" w:rsidR="005F03F2" w:rsidRPr="001808BC" w:rsidRDefault="005F03F2" w:rsidP="005F03F2">
      <w:pPr>
        <w:tabs>
          <w:tab w:val="left" w:pos="426"/>
        </w:tabs>
        <w:jc w:val="both"/>
        <w:rPr>
          <w:rFonts w:ascii="Arial" w:hAnsi="Arial" w:cs="Arial"/>
          <w:b/>
          <w:sz w:val="20"/>
          <w:szCs w:val="20"/>
        </w:rPr>
      </w:pPr>
    </w:p>
    <w:p w14:paraId="0B684C4C" w14:textId="77777777" w:rsidR="005F03F2" w:rsidRPr="001808BC" w:rsidRDefault="005F03F2" w:rsidP="005F03F2">
      <w:pPr>
        <w:tabs>
          <w:tab w:val="left" w:pos="426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>7 - Não transferir a outrem, no todo ou em parte, o objeto do presente Contrato, sem prévia anuência d</w:t>
      </w:r>
      <w:r>
        <w:rPr>
          <w:rFonts w:ascii="Arial" w:hAnsi="Arial" w:cs="Arial"/>
          <w:sz w:val="20"/>
          <w:szCs w:val="20"/>
        </w:rPr>
        <w:t>a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>.</w:t>
      </w:r>
    </w:p>
    <w:p w14:paraId="3B43BEA0" w14:textId="77777777" w:rsidR="005F03F2" w:rsidRPr="001808BC" w:rsidRDefault="005F03F2" w:rsidP="005F03F2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30F4D0C0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>8 - Responsabilizar-se integralmente por prejuízos decorrentes de atrasos na entrega, e ainda, por erros seus ou de terceiros na execução do contrato.</w:t>
      </w:r>
    </w:p>
    <w:p w14:paraId="3AF91A4F" w14:textId="77777777" w:rsidR="005F03F2" w:rsidRPr="001808BC" w:rsidRDefault="005F03F2" w:rsidP="005F03F2">
      <w:pPr>
        <w:pStyle w:val="PargrafodaLista"/>
        <w:ind w:left="0"/>
        <w:rPr>
          <w:rFonts w:ascii="Arial" w:hAnsi="Arial" w:cs="Arial"/>
          <w:sz w:val="20"/>
          <w:szCs w:val="20"/>
        </w:rPr>
      </w:pPr>
    </w:p>
    <w:p w14:paraId="01732A43" w14:textId="77777777" w:rsidR="005F03F2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8.</w:t>
      </w:r>
      <w:r w:rsidRPr="001808BC">
        <w:rPr>
          <w:rFonts w:ascii="Arial" w:hAnsi="Arial" w:cs="Arial"/>
          <w:sz w:val="20"/>
          <w:szCs w:val="20"/>
        </w:rPr>
        <w:t xml:space="preserve">9 - Comunicar a </w:t>
      </w:r>
      <w:r w:rsidRPr="001808BC">
        <w:rPr>
          <w:rFonts w:ascii="Arial" w:hAnsi="Arial" w:cs="Arial"/>
          <w:b/>
          <w:bCs/>
          <w:sz w:val="20"/>
          <w:szCs w:val="20"/>
        </w:rPr>
        <w:t xml:space="preserve">CONTRATANTE </w:t>
      </w:r>
      <w:r w:rsidRPr="001808BC">
        <w:rPr>
          <w:rFonts w:ascii="Arial" w:hAnsi="Arial" w:cs="Arial"/>
          <w:sz w:val="20"/>
          <w:szCs w:val="20"/>
        </w:rPr>
        <w:t>quando verificar condições inadequadas para execução do contrato ou a iminência de fatos possam prejudicar a sua execução;</w:t>
      </w:r>
    </w:p>
    <w:p w14:paraId="3A28EC7C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F0527F7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0</w:t>
      </w:r>
      <w:r w:rsidRPr="001808BC">
        <w:rPr>
          <w:rFonts w:ascii="Arial" w:hAnsi="Arial" w:cs="Arial"/>
          <w:sz w:val="20"/>
          <w:szCs w:val="20"/>
        </w:rPr>
        <w:t xml:space="preserve"> - Prover todos os meios necessários à garantia da plena operacionalidade da execução contratual, inclusive considerados os casos de greve ou paralisação de qualquer natureza; </w:t>
      </w:r>
    </w:p>
    <w:p w14:paraId="13DB08A6" w14:textId="77777777" w:rsidR="005F03F2" w:rsidRPr="001808BC" w:rsidRDefault="005F03F2" w:rsidP="005F03F2">
      <w:pPr>
        <w:tabs>
          <w:tab w:val="left" w:pos="426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54E77A95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</w:t>
      </w:r>
      <w:r w:rsidRPr="001808BC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1808BC">
        <w:rPr>
          <w:rFonts w:ascii="Arial" w:hAnsi="Arial" w:cs="Arial"/>
          <w:sz w:val="20"/>
          <w:szCs w:val="20"/>
        </w:rPr>
        <w:t xml:space="preserve"> - Comunicar imediatamente a </w:t>
      </w:r>
      <w:r w:rsidRPr="001808BC">
        <w:rPr>
          <w:rFonts w:ascii="Arial" w:hAnsi="Arial" w:cs="Arial"/>
          <w:b/>
          <w:bCs/>
          <w:sz w:val="20"/>
          <w:szCs w:val="20"/>
        </w:rPr>
        <w:t>CONTRATANTE</w:t>
      </w:r>
      <w:r w:rsidRPr="001808BC">
        <w:rPr>
          <w:rFonts w:ascii="Arial" w:hAnsi="Arial" w:cs="Arial"/>
          <w:sz w:val="20"/>
          <w:szCs w:val="20"/>
        </w:rPr>
        <w:t xml:space="preserve"> qualquer alteração ocorrida no endereço, conta bancária e outras julgáveis necessárias para recebimento de correspondência;</w:t>
      </w:r>
    </w:p>
    <w:p w14:paraId="4F567B66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3C8C6A8" w14:textId="77777777" w:rsidR="005F03F2" w:rsidRPr="001808BC" w:rsidRDefault="005F03F2" w:rsidP="005F03F2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8.</w:t>
      </w:r>
      <w:r w:rsidRPr="001808BC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2</w:t>
      </w:r>
      <w:r w:rsidRPr="001808BC">
        <w:rPr>
          <w:color w:val="auto"/>
          <w:sz w:val="20"/>
          <w:szCs w:val="20"/>
        </w:rPr>
        <w:t xml:space="preserve"> - Manter, durante a vigência deste Contrato, todas as condições de habilitação e qualificação exigidas no Edital</w:t>
      </w:r>
      <w:r>
        <w:rPr>
          <w:color w:val="auto"/>
          <w:sz w:val="20"/>
          <w:szCs w:val="20"/>
        </w:rPr>
        <w:t xml:space="preserve">, </w:t>
      </w:r>
      <w:r w:rsidRPr="00CF67BB">
        <w:rPr>
          <w:color w:val="auto"/>
          <w:sz w:val="20"/>
          <w:szCs w:val="20"/>
        </w:rPr>
        <w:t xml:space="preserve">devendo comunicar a </w:t>
      </w:r>
      <w:r w:rsidRPr="00CF67BB">
        <w:rPr>
          <w:b/>
          <w:color w:val="auto"/>
          <w:sz w:val="20"/>
          <w:szCs w:val="20"/>
        </w:rPr>
        <w:t>CONTRATANTE</w:t>
      </w:r>
      <w:r w:rsidRPr="00CF67BB">
        <w:rPr>
          <w:color w:val="auto"/>
          <w:sz w:val="20"/>
          <w:szCs w:val="20"/>
        </w:rPr>
        <w:t xml:space="preserve"> a superveniência de fato impeditivo da manutenção dessas condições</w:t>
      </w:r>
      <w:r w:rsidRPr="001808BC">
        <w:rPr>
          <w:color w:val="auto"/>
          <w:sz w:val="20"/>
          <w:szCs w:val="20"/>
        </w:rPr>
        <w:t>.</w:t>
      </w:r>
    </w:p>
    <w:p w14:paraId="0879E344" w14:textId="77777777" w:rsidR="005F03F2" w:rsidRPr="001808BC" w:rsidRDefault="005F03F2" w:rsidP="005F03F2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</w:p>
    <w:p w14:paraId="47105F13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9 -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NONA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 w:rsidRPr="001808BC">
        <w:rPr>
          <w:b/>
          <w:color w:val="auto"/>
          <w:sz w:val="20"/>
          <w:szCs w:val="20"/>
        </w:rPr>
        <w:t>– OBRIGAÇÕES DO CONTRATANTE</w:t>
      </w:r>
      <w:r w:rsidRPr="001808BC">
        <w:rPr>
          <w:color w:val="auto"/>
          <w:sz w:val="20"/>
          <w:szCs w:val="20"/>
        </w:rPr>
        <w:t xml:space="preserve"> </w:t>
      </w:r>
    </w:p>
    <w:p w14:paraId="5A1C3EA8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89C9C4F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.1 - Cumprir pontualmente com todas as obrigações financeiras para com a </w:t>
      </w:r>
      <w:r w:rsidRPr="001808BC">
        <w:rPr>
          <w:b/>
          <w:bCs/>
          <w:color w:val="auto"/>
          <w:sz w:val="20"/>
          <w:szCs w:val="20"/>
        </w:rPr>
        <w:t>CONTRATADA</w:t>
      </w:r>
      <w:r w:rsidRPr="001808BC">
        <w:rPr>
          <w:color w:val="auto"/>
          <w:sz w:val="20"/>
          <w:szCs w:val="20"/>
        </w:rPr>
        <w:t xml:space="preserve">; </w:t>
      </w:r>
    </w:p>
    <w:p w14:paraId="7B253E0A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ECA0070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.2 - Prestar à </w:t>
      </w:r>
      <w:r w:rsidRPr="001808BC">
        <w:rPr>
          <w:b/>
          <w:bCs/>
          <w:color w:val="auto"/>
          <w:sz w:val="20"/>
          <w:szCs w:val="20"/>
        </w:rPr>
        <w:t xml:space="preserve">CONTRATADA </w:t>
      </w:r>
      <w:r w:rsidRPr="001808BC">
        <w:rPr>
          <w:color w:val="auto"/>
          <w:sz w:val="20"/>
          <w:szCs w:val="20"/>
        </w:rPr>
        <w:t xml:space="preserve">todas as informações e os esclarecimentos necessários para a realização do objeto contratual; </w:t>
      </w:r>
    </w:p>
    <w:p w14:paraId="067FBDCE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DA137A3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.3 - </w:t>
      </w:r>
      <w:r w:rsidRPr="00CF33AD">
        <w:rPr>
          <w:color w:val="auto"/>
          <w:sz w:val="20"/>
          <w:szCs w:val="20"/>
        </w:rPr>
        <w:t>Exercer o acompanhamento e a fiscalização do contrato, por servidores designados para esse fim, anotando em registro próprio as falhas detectadas, indicando dia, mês e ano, bem como o nome dos empregados eventualmente envolvidos, e encaminhando os apontamentos à autoridade competente para as providências cabíveis</w:t>
      </w:r>
      <w:r w:rsidRPr="001808BC">
        <w:rPr>
          <w:color w:val="auto"/>
          <w:sz w:val="20"/>
          <w:szCs w:val="20"/>
        </w:rPr>
        <w:t xml:space="preserve">; </w:t>
      </w:r>
    </w:p>
    <w:p w14:paraId="5CE06412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76BEA1F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9</w:t>
      </w:r>
      <w:r w:rsidRPr="001808BC">
        <w:rPr>
          <w:color w:val="auto"/>
          <w:sz w:val="20"/>
          <w:szCs w:val="20"/>
        </w:rPr>
        <w:t xml:space="preserve">.4 - Rejeitar, no todo ou em parte, o material adquirido em desacordo com as especificações, notificando </w:t>
      </w:r>
      <w:r>
        <w:rPr>
          <w:color w:val="auto"/>
          <w:sz w:val="20"/>
          <w:szCs w:val="20"/>
        </w:rPr>
        <w:t xml:space="preserve">por escrito via </w:t>
      </w:r>
      <w:r w:rsidRPr="002A6277">
        <w:rPr>
          <w:b/>
          <w:color w:val="auto"/>
          <w:sz w:val="20"/>
          <w:szCs w:val="20"/>
        </w:rPr>
        <w:t>Termo de Recusa</w:t>
      </w:r>
      <w:r w:rsidRPr="001808BC">
        <w:rPr>
          <w:color w:val="auto"/>
          <w:sz w:val="20"/>
          <w:szCs w:val="20"/>
        </w:rPr>
        <w:t xml:space="preserve">, a ocorrência de eventuais imperfeições no curso dos fornecimentos dos mesmos, fixando prazo para a sua execução, com ônus total à </w:t>
      </w:r>
      <w:r w:rsidRPr="001808BC">
        <w:rPr>
          <w:b/>
          <w:bCs/>
          <w:color w:val="auto"/>
          <w:sz w:val="20"/>
          <w:szCs w:val="20"/>
        </w:rPr>
        <w:t>CONTRATADA</w:t>
      </w:r>
      <w:r w:rsidRPr="001808BC">
        <w:rPr>
          <w:color w:val="auto"/>
          <w:sz w:val="20"/>
          <w:szCs w:val="20"/>
        </w:rPr>
        <w:t xml:space="preserve">; </w:t>
      </w:r>
    </w:p>
    <w:p w14:paraId="72016A18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B501BD2" w14:textId="77777777" w:rsidR="005F03F2" w:rsidRPr="00CF33AD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CF33A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5</w:t>
      </w:r>
      <w:r w:rsidRPr="00CF33AD">
        <w:rPr>
          <w:rFonts w:ascii="Arial" w:hAnsi="Arial" w:cs="Arial"/>
          <w:sz w:val="20"/>
          <w:szCs w:val="20"/>
        </w:rPr>
        <w:t xml:space="preserve"> - Aplicar, garantidos a ampla defesa e o contraditório, as penalidades decorrentes do descumprimento das obrigações contratuais em relação às suas próprias contratações, informando as ocorrências ao órgão gerenciador</w:t>
      </w:r>
    </w:p>
    <w:p w14:paraId="0B481FEF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8FDC2BA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6</w:t>
      </w:r>
      <w:r w:rsidRPr="001808BC">
        <w:rPr>
          <w:rFonts w:ascii="Arial" w:hAnsi="Arial" w:cs="Arial"/>
          <w:sz w:val="20"/>
          <w:szCs w:val="20"/>
        </w:rPr>
        <w:t xml:space="preserve"> - Permitir o acesso do representante ou empregado da </w:t>
      </w:r>
      <w:r w:rsidRPr="00CF33AD">
        <w:rPr>
          <w:rFonts w:ascii="Arial" w:hAnsi="Arial" w:cs="Arial"/>
          <w:b/>
          <w:bCs/>
          <w:sz w:val="20"/>
          <w:szCs w:val="20"/>
        </w:rPr>
        <w:t>CONTRATADA</w:t>
      </w:r>
      <w:r w:rsidRPr="001808BC">
        <w:rPr>
          <w:rFonts w:ascii="Arial" w:hAnsi="Arial" w:cs="Arial"/>
          <w:sz w:val="20"/>
          <w:szCs w:val="20"/>
        </w:rPr>
        <w:t xml:space="preserve"> ao local de entrega desde que devidamente identificado.</w:t>
      </w:r>
    </w:p>
    <w:p w14:paraId="6A244E88" w14:textId="77777777" w:rsidR="005F03F2" w:rsidRPr="001808BC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DE5A601" w14:textId="77777777" w:rsidR="005F03F2" w:rsidRPr="001808BC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10 -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DÉCIMA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>
        <w:rPr>
          <w:b/>
          <w:color w:val="auto"/>
          <w:sz w:val="20"/>
          <w:szCs w:val="20"/>
        </w:rPr>
        <w:t>– DO RECEBIMENTO DO OBJETO</w:t>
      </w:r>
    </w:p>
    <w:p w14:paraId="3E1E2BBC" w14:textId="77777777" w:rsidR="005F03F2" w:rsidRPr="001808BC" w:rsidRDefault="005F03F2" w:rsidP="005F03F2">
      <w:pPr>
        <w:pStyle w:val="Corpodetexto"/>
        <w:rPr>
          <w:rFonts w:ascii="Arial" w:hAnsi="Arial" w:cs="Arial"/>
          <w:b/>
          <w:sz w:val="20"/>
          <w:szCs w:val="20"/>
        </w:rPr>
      </w:pPr>
    </w:p>
    <w:p w14:paraId="2680AE0E" w14:textId="77777777" w:rsidR="005F03F2" w:rsidRDefault="005F03F2" w:rsidP="005F03F2">
      <w:pPr>
        <w:pStyle w:val="Corpodetex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.1 - O recebimento provisório e d</w:t>
      </w:r>
      <w:r>
        <w:rPr>
          <w:rFonts w:ascii="Arial" w:hAnsi="Arial" w:cs="Arial"/>
          <w:sz w:val="20"/>
          <w:szCs w:val="20"/>
        </w:rPr>
        <w:t>efinitivo dar-se-á conforme Artigo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140</w:t>
      </w:r>
      <w:r w:rsidRPr="001808BC">
        <w:rPr>
          <w:rFonts w:ascii="Arial" w:hAnsi="Arial" w:cs="Arial"/>
          <w:sz w:val="20"/>
          <w:szCs w:val="20"/>
        </w:rPr>
        <w:t xml:space="preserve">, inciso II da </w:t>
      </w:r>
      <w:r>
        <w:rPr>
          <w:rFonts w:ascii="Arial" w:hAnsi="Arial" w:cs="Arial"/>
          <w:sz w:val="20"/>
          <w:szCs w:val="20"/>
        </w:rPr>
        <w:t>Lei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Federal nº. 14.133/21, alíneas “a” e “b”</w:t>
      </w:r>
      <w:r w:rsidRPr="001808BC">
        <w:rPr>
          <w:rFonts w:ascii="Arial" w:hAnsi="Arial" w:cs="Arial"/>
          <w:sz w:val="20"/>
          <w:szCs w:val="20"/>
        </w:rPr>
        <w:t>:</w:t>
      </w:r>
    </w:p>
    <w:p w14:paraId="31A21200" w14:textId="77777777" w:rsidR="005F03F2" w:rsidRPr="001808BC" w:rsidRDefault="005F03F2" w:rsidP="005F03F2">
      <w:pPr>
        <w:pStyle w:val="Corpodetexto"/>
        <w:rPr>
          <w:rFonts w:ascii="Arial" w:hAnsi="Arial" w:cs="Arial"/>
          <w:sz w:val="20"/>
          <w:szCs w:val="20"/>
        </w:rPr>
      </w:pPr>
    </w:p>
    <w:p w14:paraId="31994558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a) </w:t>
      </w:r>
      <w:r w:rsidRPr="00C31C68">
        <w:rPr>
          <w:rFonts w:ascii="Arial" w:hAnsi="Arial" w:cs="Arial"/>
          <w:sz w:val="20"/>
          <w:szCs w:val="20"/>
        </w:rPr>
        <w:t>provisoriamente, de forma sumária, pelo responsável por seu acompanhamento e fiscalização, com verificação posterior da conformidade do material com as exigências contratuais</w:t>
      </w:r>
      <w:r w:rsidRPr="001808BC">
        <w:rPr>
          <w:rFonts w:ascii="Arial" w:hAnsi="Arial" w:cs="Arial"/>
          <w:sz w:val="20"/>
          <w:szCs w:val="20"/>
        </w:rPr>
        <w:t>;</w:t>
      </w:r>
    </w:p>
    <w:p w14:paraId="60061569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 xml:space="preserve">b) </w:t>
      </w:r>
      <w:r w:rsidRPr="00C31C68">
        <w:rPr>
          <w:rFonts w:ascii="Arial" w:hAnsi="Arial" w:cs="Arial"/>
          <w:sz w:val="20"/>
          <w:szCs w:val="20"/>
        </w:rPr>
        <w:t>definitivamente, por servidor ou comissão designada pela autoridade competente, mediante termo detalhado que comprove o atendimento das exigências contratuais</w:t>
      </w:r>
      <w:r w:rsidRPr="001808BC">
        <w:rPr>
          <w:rFonts w:ascii="Arial" w:hAnsi="Arial" w:cs="Arial"/>
          <w:sz w:val="20"/>
          <w:szCs w:val="20"/>
        </w:rPr>
        <w:t>.</w:t>
      </w:r>
    </w:p>
    <w:p w14:paraId="6470522E" w14:textId="77777777" w:rsidR="005F03F2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440DA446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10.2 - </w:t>
      </w:r>
      <w:r w:rsidRPr="00C31C68">
        <w:rPr>
          <w:rFonts w:ascii="Arial" w:hAnsi="Arial" w:cs="Arial"/>
          <w:sz w:val="20"/>
          <w:szCs w:val="20"/>
        </w:rPr>
        <w:t>O objeto do contrato poderá ser rejeitado, no todo ou em parte, quando estiver em desacordo com o contrato</w:t>
      </w:r>
    </w:p>
    <w:p w14:paraId="5A63EB0B" w14:textId="77777777" w:rsidR="005F03F2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463CE820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.3 -</w:t>
      </w:r>
      <w:r w:rsidRPr="001808BC">
        <w:rPr>
          <w:rFonts w:ascii="Arial" w:hAnsi="Arial" w:cs="Arial"/>
          <w:b/>
          <w:sz w:val="20"/>
          <w:szCs w:val="20"/>
        </w:rPr>
        <w:t xml:space="preserve"> </w:t>
      </w:r>
      <w:r w:rsidRPr="001808BC">
        <w:rPr>
          <w:rFonts w:ascii="Arial" w:hAnsi="Arial" w:cs="Arial"/>
          <w:sz w:val="20"/>
          <w:szCs w:val="20"/>
        </w:rPr>
        <w:t>Caso sejam insatisfatórias as condições de recebimento, será lavrado Termo de Recusa, no qual se consignarão as desconformidades, devendo o objeto contratual rejeitado ser substituído no prazo de 24 (vinte e quatro) horas, quando serão realizadas novamente as verificações antes referidas.</w:t>
      </w:r>
    </w:p>
    <w:p w14:paraId="45E8CB57" w14:textId="77777777" w:rsidR="005F03F2" w:rsidRPr="001808BC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4</w:t>
      </w:r>
      <w:r w:rsidRPr="001808BC">
        <w:rPr>
          <w:rFonts w:ascii="Arial" w:hAnsi="Arial" w:cs="Arial"/>
          <w:sz w:val="20"/>
          <w:szCs w:val="20"/>
        </w:rPr>
        <w:t xml:space="preserve"> - Satisfeitas as exigências anteriores, lavrar-se-á Termo de Recebimento Definitivo, que poderá ser substituído pela atestação no verso da Nota Fiscal, efetuada pelo Fiscal d</w:t>
      </w:r>
      <w:r>
        <w:rPr>
          <w:rFonts w:ascii="Arial" w:hAnsi="Arial" w:cs="Arial"/>
          <w:sz w:val="20"/>
          <w:szCs w:val="20"/>
        </w:rPr>
        <w:t>e</w:t>
      </w:r>
      <w:r w:rsidRPr="001808BC">
        <w:rPr>
          <w:rFonts w:ascii="Arial" w:hAnsi="Arial" w:cs="Arial"/>
          <w:sz w:val="20"/>
          <w:szCs w:val="20"/>
        </w:rPr>
        <w:t xml:space="preserve"> Contrato da </w:t>
      </w:r>
      <w:r w:rsidRPr="00846A37">
        <w:rPr>
          <w:rFonts w:ascii="Arial" w:hAnsi="Arial" w:cs="Arial"/>
          <w:b/>
          <w:bCs/>
          <w:sz w:val="20"/>
          <w:szCs w:val="20"/>
        </w:rPr>
        <w:t>CONTRATANTE</w:t>
      </w:r>
      <w:r>
        <w:rPr>
          <w:rFonts w:ascii="Arial" w:hAnsi="Arial" w:cs="Arial"/>
          <w:sz w:val="20"/>
          <w:szCs w:val="20"/>
        </w:rPr>
        <w:t xml:space="preserve"> ou pelo Gestor do 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0ECD9EED" w14:textId="77777777" w:rsidR="005F03F2" w:rsidRPr="001808BC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14:paraId="0156A72B" w14:textId="77777777" w:rsidR="005F03F2" w:rsidRPr="001808BC" w:rsidRDefault="005F03F2" w:rsidP="005F03F2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10</w:t>
      </w:r>
      <w:r w:rsidRPr="001808BC">
        <w:rPr>
          <w:color w:val="auto"/>
          <w:sz w:val="20"/>
          <w:szCs w:val="20"/>
        </w:rPr>
        <w:t>.</w:t>
      </w:r>
      <w:r>
        <w:rPr>
          <w:color w:val="auto"/>
          <w:sz w:val="20"/>
          <w:szCs w:val="20"/>
        </w:rPr>
        <w:t>5</w:t>
      </w:r>
      <w:r w:rsidRPr="001808BC">
        <w:rPr>
          <w:color w:val="auto"/>
          <w:sz w:val="20"/>
          <w:szCs w:val="20"/>
        </w:rPr>
        <w:t xml:space="preserve"> - As entregas deverão ser realizadas por funcionários da </w:t>
      </w:r>
      <w:r w:rsidRPr="001808BC">
        <w:rPr>
          <w:b/>
          <w:color w:val="auto"/>
          <w:sz w:val="20"/>
          <w:szCs w:val="20"/>
        </w:rPr>
        <w:t>CONTRATADA</w:t>
      </w:r>
      <w:r w:rsidRPr="001808BC">
        <w:rPr>
          <w:color w:val="auto"/>
          <w:sz w:val="20"/>
          <w:szCs w:val="20"/>
        </w:rPr>
        <w:t>, devidamente uniformizados, com vestimentas adequadas, conservadas e limpas;</w:t>
      </w:r>
    </w:p>
    <w:p w14:paraId="7457D185" w14:textId="77777777" w:rsidR="005F03F2" w:rsidRPr="001808BC" w:rsidRDefault="005F03F2" w:rsidP="005F03F2">
      <w:pPr>
        <w:pStyle w:val="Default"/>
        <w:tabs>
          <w:tab w:val="left" w:pos="567"/>
        </w:tabs>
        <w:jc w:val="both"/>
        <w:rPr>
          <w:color w:val="auto"/>
          <w:sz w:val="20"/>
          <w:szCs w:val="20"/>
        </w:rPr>
      </w:pPr>
    </w:p>
    <w:p w14:paraId="680DBE4C" w14:textId="77777777" w:rsidR="005F03F2" w:rsidRPr="001808BC" w:rsidRDefault="005F03F2" w:rsidP="005F03F2">
      <w:pPr>
        <w:tabs>
          <w:tab w:val="left" w:pos="567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10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6</w:t>
      </w:r>
      <w:r w:rsidRPr="001808BC">
        <w:rPr>
          <w:rFonts w:ascii="Arial" w:hAnsi="Arial" w:cs="Arial"/>
          <w:sz w:val="20"/>
          <w:szCs w:val="20"/>
        </w:rPr>
        <w:t xml:space="preserve"> - Os produtos perecíveis deverão ser transportados em carros adequados atendendo à legislação vigente (</w:t>
      </w:r>
      <w:r>
        <w:rPr>
          <w:rFonts w:ascii="Arial" w:hAnsi="Arial" w:cs="Arial"/>
          <w:sz w:val="20"/>
          <w:szCs w:val="20"/>
        </w:rPr>
        <w:t>Lei</w:t>
      </w:r>
      <w:r w:rsidRPr="001808B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1808BC">
        <w:rPr>
          <w:rFonts w:ascii="Arial" w:hAnsi="Arial" w:cs="Arial"/>
          <w:sz w:val="20"/>
          <w:szCs w:val="20"/>
        </w:rPr>
        <w:t>stadual nº</w:t>
      </w:r>
      <w:r>
        <w:rPr>
          <w:rFonts w:ascii="Arial" w:hAnsi="Arial" w:cs="Arial"/>
          <w:sz w:val="20"/>
          <w:szCs w:val="20"/>
        </w:rPr>
        <w:t>.</w:t>
      </w:r>
      <w:r w:rsidRPr="001808BC">
        <w:rPr>
          <w:rFonts w:ascii="Arial" w:hAnsi="Arial" w:cs="Arial"/>
          <w:sz w:val="20"/>
          <w:szCs w:val="20"/>
        </w:rPr>
        <w:t xml:space="preserve"> 16.140/2007, RDC ANVISA 216/2004), com registros de higienização e monitoramento de temperatura periodicamente.</w:t>
      </w:r>
    </w:p>
    <w:p w14:paraId="724A4D09" w14:textId="77777777" w:rsidR="005F03F2" w:rsidRPr="001808BC" w:rsidRDefault="005F03F2" w:rsidP="005F03F2">
      <w:pPr>
        <w:tabs>
          <w:tab w:val="left" w:pos="284"/>
          <w:tab w:val="left" w:pos="709"/>
        </w:tabs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277A53E6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7</w:t>
      </w:r>
      <w:r w:rsidRPr="001808BC">
        <w:rPr>
          <w:rFonts w:ascii="Arial" w:hAnsi="Arial" w:cs="Arial"/>
          <w:sz w:val="20"/>
          <w:szCs w:val="20"/>
        </w:rPr>
        <w:t xml:space="preserve"> -</w:t>
      </w:r>
      <w:r w:rsidRPr="001808BC">
        <w:rPr>
          <w:rFonts w:ascii="Arial" w:hAnsi="Arial" w:cs="Arial"/>
          <w:b/>
          <w:sz w:val="20"/>
          <w:szCs w:val="20"/>
        </w:rPr>
        <w:t xml:space="preserve"> </w:t>
      </w:r>
      <w:r w:rsidRPr="001808BC">
        <w:rPr>
          <w:rFonts w:ascii="Arial" w:hAnsi="Arial" w:cs="Arial"/>
          <w:sz w:val="20"/>
          <w:szCs w:val="20"/>
        </w:rPr>
        <w:t xml:space="preserve">O objeto deste contrato deverá ser entregue </w:t>
      </w:r>
      <w:r w:rsidRPr="001808BC">
        <w:rPr>
          <w:rFonts w:ascii="Arial" w:hAnsi="Arial" w:cs="Arial"/>
          <w:b/>
          <w:sz w:val="20"/>
          <w:szCs w:val="20"/>
        </w:rPr>
        <w:t>em no máximo 02 (dois) dias corridos</w:t>
      </w:r>
      <w:r w:rsidRPr="001808BC">
        <w:rPr>
          <w:rFonts w:ascii="Arial" w:hAnsi="Arial" w:cs="Arial"/>
          <w:sz w:val="20"/>
          <w:szCs w:val="20"/>
        </w:rPr>
        <w:t xml:space="preserve">, contados a partir do recebimento da </w:t>
      </w:r>
      <w:r w:rsidRPr="00C31C68">
        <w:rPr>
          <w:rFonts w:ascii="Arial" w:hAnsi="Arial" w:cs="Arial"/>
          <w:b/>
          <w:sz w:val="20"/>
          <w:szCs w:val="20"/>
        </w:rPr>
        <w:t>Ordem de Entrega</w:t>
      </w:r>
      <w:r w:rsidRPr="001808BC">
        <w:rPr>
          <w:rFonts w:ascii="Arial" w:hAnsi="Arial" w:cs="Arial"/>
          <w:sz w:val="20"/>
          <w:szCs w:val="20"/>
        </w:rPr>
        <w:t xml:space="preserve">, emitida pela Secretaria de Compras da Contratante, devendo ser confirmado por telefone, </w:t>
      </w:r>
      <w:r>
        <w:rPr>
          <w:rFonts w:ascii="Arial" w:hAnsi="Arial" w:cs="Arial"/>
          <w:sz w:val="20"/>
          <w:szCs w:val="20"/>
        </w:rPr>
        <w:t xml:space="preserve">no endereço informado na </w:t>
      </w:r>
      <w:r w:rsidRPr="000C606C">
        <w:rPr>
          <w:rFonts w:ascii="Arial" w:hAnsi="Arial" w:cs="Arial"/>
          <w:b/>
          <w:bCs/>
          <w:sz w:val="20"/>
          <w:szCs w:val="20"/>
        </w:rPr>
        <w:t>Ordem de Entrega</w:t>
      </w:r>
      <w:r w:rsidRPr="001808BC">
        <w:rPr>
          <w:rFonts w:ascii="Arial" w:hAnsi="Arial" w:cs="Arial"/>
          <w:sz w:val="20"/>
          <w:szCs w:val="20"/>
        </w:rPr>
        <w:t>, em horário de expediente, sendo das 07:00 horas às 11:00 horas e das 13:00 horas às 17:00 horas, podendo haver alterações de horário, de acordo com a necessidade.</w:t>
      </w:r>
    </w:p>
    <w:p w14:paraId="1AF15B53" w14:textId="77777777" w:rsidR="005F03F2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</w:p>
    <w:p w14:paraId="38493E8B" w14:textId="77777777" w:rsidR="005F03F2" w:rsidRPr="001808BC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1808BC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8</w:t>
      </w:r>
      <w:r w:rsidRPr="001808BC">
        <w:rPr>
          <w:rFonts w:ascii="Arial" w:hAnsi="Arial" w:cs="Arial"/>
          <w:sz w:val="20"/>
          <w:szCs w:val="20"/>
        </w:rPr>
        <w:t xml:space="preserve"> -</w:t>
      </w:r>
      <w:r w:rsidRPr="001808BC">
        <w:rPr>
          <w:rFonts w:ascii="Arial" w:hAnsi="Arial" w:cs="Arial"/>
          <w:b/>
          <w:sz w:val="20"/>
          <w:szCs w:val="20"/>
        </w:rPr>
        <w:t xml:space="preserve"> </w:t>
      </w:r>
      <w:r w:rsidRPr="001808BC">
        <w:rPr>
          <w:rFonts w:ascii="Arial" w:hAnsi="Arial" w:cs="Arial"/>
          <w:sz w:val="20"/>
          <w:szCs w:val="20"/>
        </w:rPr>
        <w:t>A Contratada será constantemente avaliada quanto à qualidade do objeto proposto.</w:t>
      </w:r>
    </w:p>
    <w:p w14:paraId="6CF12798" w14:textId="77777777" w:rsidR="005F03F2" w:rsidRPr="001808BC" w:rsidRDefault="005F03F2" w:rsidP="005F03F2">
      <w:pPr>
        <w:pStyle w:val="Default"/>
        <w:jc w:val="both"/>
        <w:rPr>
          <w:b/>
          <w:color w:val="auto"/>
          <w:sz w:val="20"/>
          <w:szCs w:val="20"/>
        </w:rPr>
      </w:pPr>
    </w:p>
    <w:p w14:paraId="7A88EEE5" w14:textId="77777777" w:rsidR="005F03F2" w:rsidRPr="003C6663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11- </w:t>
      </w:r>
      <w:r w:rsidRPr="001808BC">
        <w:rPr>
          <w:b/>
          <w:bCs/>
          <w:color w:val="auto"/>
          <w:sz w:val="20"/>
          <w:szCs w:val="20"/>
        </w:rPr>
        <w:t xml:space="preserve">CLÁUSULA </w:t>
      </w:r>
      <w:r>
        <w:rPr>
          <w:b/>
          <w:bCs/>
          <w:color w:val="auto"/>
          <w:sz w:val="20"/>
          <w:szCs w:val="20"/>
        </w:rPr>
        <w:t>DÉCIMA PRIMEIRA</w:t>
      </w:r>
      <w:r w:rsidRPr="001808BC">
        <w:rPr>
          <w:b/>
          <w:bCs/>
          <w:color w:val="auto"/>
          <w:sz w:val="20"/>
          <w:szCs w:val="20"/>
        </w:rPr>
        <w:t xml:space="preserve"> </w:t>
      </w:r>
      <w:r w:rsidRPr="003C6663">
        <w:rPr>
          <w:b/>
          <w:bCs/>
          <w:color w:val="auto"/>
          <w:sz w:val="20"/>
          <w:szCs w:val="20"/>
        </w:rPr>
        <w:t>– DA EXTINÇÃO ANTECIPADA</w:t>
      </w:r>
    </w:p>
    <w:p w14:paraId="7241D0FB" w14:textId="77777777" w:rsidR="005F03F2" w:rsidRDefault="005F03F2" w:rsidP="005F03F2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1FB2EE2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3C6663">
        <w:rPr>
          <w:rFonts w:ascii="Arial" w:hAnsi="Arial" w:cs="Arial"/>
          <w:sz w:val="20"/>
          <w:szCs w:val="20"/>
        </w:rPr>
        <w:t xml:space="preserve">.1. O presente Contrato poderá ser extinto antecipadamente por interesse da Administração nas hipóteses do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137 com as consequências previstas no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139 da </w:t>
      </w:r>
      <w:r>
        <w:rPr>
          <w:rFonts w:ascii="Arial" w:hAnsi="Arial" w:cs="Arial"/>
          <w:sz w:val="20"/>
          <w:szCs w:val="20"/>
        </w:rPr>
        <w:t>Lei</w:t>
      </w:r>
      <w:r w:rsidRPr="003C6663">
        <w:rPr>
          <w:rFonts w:ascii="Arial" w:hAnsi="Arial" w:cs="Arial"/>
          <w:sz w:val="20"/>
          <w:szCs w:val="20"/>
        </w:rPr>
        <w:t xml:space="preserve"> Federal nº</w:t>
      </w:r>
      <w:r>
        <w:rPr>
          <w:rFonts w:ascii="Arial" w:hAnsi="Arial" w:cs="Arial"/>
          <w:sz w:val="20"/>
          <w:szCs w:val="20"/>
        </w:rPr>
        <w:t>.</w:t>
      </w:r>
      <w:r w:rsidRPr="003C6663">
        <w:rPr>
          <w:rFonts w:ascii="Arial" w:hAnsi="Arial" w:cs="Arial"/>
          <w:sz w:val="20"/>
          <w:szCs w:val="20"/>
        </w:rPr>
        <w:t xml:space="preserve"> 14.133/2021, devendo a decisão ser formalmente motivada, assegurando-se ao contratado o contraditório e a ampla defesa.</w:t>
      </w:r>
    </w:p>
    <w:p w14:paraId="7C427E1F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1DED6C4A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3C6663">
        <w:rPr>
          <w:rFonts w:ascii="Arial" w:hAnsi="Arial" w:cs="Arial"/>
          <w:sz w:val="20"/>
          <w:szCs w:val="20"/>
        </w:rPr>
        <w:t>.2. O presente Contrato poderá ser extinto antecipadamente por interesse d</w:t>
      </w:r>
      <w:r>
        <w:rPr>
          <w:rFonts w:ascii="Arial" w:hAnsi="Arial" w:cs="Arial"/>
          <w:sz w:val="20"/>
          <w:szCs w:val="20"/>
        </w:rPr>
        <w:t>a</w:t>
      </w:r>
      <w:r w:rsidRPr="003C666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CONTRATADA</w:t>
      </w:r>
      <w:r w:rsidRPr="003C6663">
        <w:rPr>
          <w:rFonts w:ascii="Arial" w:hAnsi="Arial" w:cs="Arial"/>
          <w:sz w:val="20"/>
          <w:szCs w:val="20"/>
        </w:rPr>
        <w:t xml:space="preserve"> nas hipóteses do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137</w:t>
      </w:r>
      <w:r>
        <w:rPr>
          <w:rFonts w:ascii="Arial" w:hAnsi="Arial" w:cs="Arial"/>
          <w:sz w:val="20"/>
          <w:szCs w:val="20"/>
        </w:rPr>
        <w:t>,</w:t>
      </w:r>
      <w:r w:rsidRPr="003C6663">
        <w:rPr>
          <w:rFonts w:ascii="Arial" w:hAnsi="Arial" w:cs="Arial"/>
          <w:sz w:val="20"/>
          <w:szCs w:val="20"/>
        </w:rPr>
        <w:t xml:space="preserve"> §2º com as consequências previstas no </w:t>
      </w:r>
      <w:r>
        <w:rPr>
          <w:rFonts w:ascii="Arial" w:hAnsi="Arial" w:cs="Arial"/>
          <w:sz w:val="20"/>
          <w:szCs w:val="20"/>
        </w:rPr>
        <w:t>Artigo</w:t>
      </w:r>
      <w:r w:rsidRPr="003C6663">
        <w:rPr>
          <w:rFonts w:ascii="Arial" w:hAnsi="Arial" w:cs="Arial"/>
          <w:sz w:val="20"/>
          <w:szCs w:val="20"/>
        </w:rPr>
        <w:t xml:space="preserve"> 138</w:t>
      </w:r>
      <w:r>
        <w:rPr>
          <w:rFonts w:ascii="Arial" w:hAnsi="Arial" w:cs="Arial"/>
          <w:sz w:val="20"/>
          <w:szCs w:val="20"/>
        </w:rPr>
        <w:t>,</w:t>
      </w:r>
      <w:r w:rsidRPr="003C6663">
        <w:rPr>
          <w:rFonts w:ascii="Arial" w:hAnsi="Arial" w:cs="Arial"/>
          <w:sz w:val="20"/>
          <w:szCs w:val="20"/>
        </w:rPr>
        <w:t xml:space="preserve"> §2º da </w:t>
      </w:r>
      <w:r>
        <w:rPr>
          <w:rFonts w:ascii="Arial" w:hAnsi="Arial" w:cs="Arial"/>
          <w:sz w:val="20"/>
          <w:szCs w:val="20"/>
        </w:rPr>
        <w:t>Lei</w:t>
      </w:r>
      <w:r w:rsidRPr="003C666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Federal nº. </w:t>
      </w:r>
      <w:r w:rsidRPr="003C6663">
        <w:rPr>
          <w:rFonts w:ascii="Arial" w:hAnsi="Arial" w:cs="Arial"/>
          <w:sz w:val="20"/>
          <w:szCs w:val="20"/>
        </w:rPr>
        <w:t>14.133/2021.</w:t>
      </w:r>
    </w:p>
    <w:p w14:paraId="386024A1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5B6A14D8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3C6663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1</w:t>
      </w:r>
      <w:r w:rsidRPr="003C6663">
        <w:rPr>
          <w:rFonts w:ascii="Arial" w:hAnsi="Arial" w:cs="Arial"/>
          <w:sz w:val="20"/>
          <w:szCs w:val="20"/>
        </w:rPr>
        <w:t>.3. A extinção antecipada do contrato deverá observar os seguintes requisitos:</w:t>
      </w:r>
      <w:r w:rsidRPr="003C6663" w:rsidDel="00B46205">
        <w:rPr>
          <w:rFonts w:ascii="Arial" w:hAnsi="Arial" w:cs="Arial"/>
          <w:sz w:val="20"/>
          <w:szCs w:val="20"/>
        </w:rPr>
        <w:t xml:space="preserve"> </w:t>
      </w:r>
    </w:p>
    <w:p w14:paraId="0FAE92F0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3747CD51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06442E">
        <w:rPr>
          <w:rFonts w:ascii="Arial" w:hAnsi="Arial" w:cs="Arial"/>
          <w:b/>
          <w:bCs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) L</w:t>
      </w:r>
      <w:r w:rsidRPr="003C6663">
        <w:rPr>
          <w:rFonts w:ascii="Arial" w:hAnsi="Arial" w:cs="Arial"/>
          <w:sz w:val="20"/>
          <w:szCs w:val="20"/>
        </w:rPr>
        <w:t xml:space="preserve">evantamento dos eventos contratuais já cumpridos ou parcialmente cumpridos; </w:t>
      </w:r>
    </w:p>
    <w:p w14:paraId="589C64E1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06442E">
        <w:rPr>
          <w:rFonts w:ascii="Arial" w:hAnsi="Arial" w:cs="Arial"/>
          <w:b/>
          <w:bCs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) R</w:t>
      </w:r>
      <w:r w:rsidRPr="003C6663">
        <w:rPr>
          <w:rFonts w:ascii="Arial" w:hAnsi="Arial" w:cs="Arial"/>
          <w:sz w:val="20"/>
          <w:szCs w:val="20"/>
        </w:rPr>
        <w:t xml:space="preserve">elação dos pagamentos já efetuados e ainda devidos; </w:t>
      </w:r>
    </w:p>
    <w:p w14:paraId="02D6FE62" w14:textId="77777777" w:rsidR="005F03F2" w:rsidRPr="003C6663" w:rsidRDefault="005F03F2" w:rsidP="005F03F2">
      <w:pPr>
        <w:jc w:val="both"/>
        <w:rPr>
          <w:rFonts w:ascii="Arial" w:hAnsi="Arial" w:cs="Arial"/>
          <w:sz w:val="20"/>
          <w:szCs w:val="20"/>
        </w:rPr>
      </w:pPr>
      <w:r w:rsidRPr="00433EEF">
        <w:rPr>
          <w:rFonts w:ascii="Arial" w:hAnsi="Arial" w:cs="Arial"/>
          <w:b/>
          <w:bCs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>) A</w:t>
      </w:r>
      <w:r w:rsidRPr="003C6663">
        <w:rPr>
          <w:rFonts w:ascii="Arial" w:hAnsi="Arial" w:cs="Arial"/>
          <w:sz w:val="20"/>
          <w:szCs w:val="20"/>
        </w:rPr>
        <w:t>puração de indenizações e multas</w:t>
      </w:r>
      <w:r>
        <w:rPr>
          <w:rFonts w:ascii="Arial" w:hAnsi="Arial" w:cs="Arial"/>
          <w:sz w:val="20"/>
          <w:szCs w:val="20"/>
        </w:rPr>
        <w:t>.</w:t>
      </w:r>
    </w:p>
    <w:p w14:paraId="0CE9A5A2" w14:textId="77777777" w:rsidR="005F03F2" w:rsidRDefault="005F03F2" w:rsidP="005F03F2">
      <w:pPr>
        <w:jc w:val="both"/>
        <w:rPr>
          <w:rFonts w:ascii="Arial" w:hAnsi="Arial" w:cs="Arial"/>
          <w:sz w:val="20"/>
          <w:szCs w:val="20"/>
        </w:rPr>
      </w:pPr>
    </w:p>
    <w:p w14:paraId="7A83FBE3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>12</w:t>
      </w:r>
      <w:r w:rsidRPr="006A35D5">
        <w:rPr>
          <w:b/>
          <w:bCs/>
          <w:color w:val="auto"/>
          <w:sz w:val="20"/>
          <w:szCs w:val="20"/>
        </w:rPr>
        <w:t xml:space="preserve"> - CLÁUSULA DÉCIMA</w:t>
      </w:r>
      <w:r>
        <w:rPr>
          <w:b/>
          <w:bCs/>
          <w:color w:val="auto"/>
          <w:sz w:val="20"/>
          <w:szCs w:val="20"/>
        </w:rPr>
        <w:t xml:space="preserve"> SEGUNDA</w:t>
      </w:r>
      <w:r w:rsidRPr="006A35D5">
        <w:rPr>
          <w:b/>
          <w:bCs/>
          <w:color w:val="auto"/>
          <w:sz w:val="20"/>
          <w:szCs w:val="20"/>
        </w:rPr>
        <w:t xml:space="preserve"> – DAS INFRAÇÕES E DAS SANÇÕES ADMINISTRATIVAS</w:t>
      </w:r>
    </w:p>
    <w:p w14:paraId="3463219A" w14:textId="77777777" w:rsidR="005F03F2" w:rsidRDefault="005F03F2" w:rsidP="005F03F2">
      <w:pPr>
        <w:jc w:val="both"/>
        <w:rPr>
          <w:rFonts w:ascii="Arial" w:hAnsi="Arial"/>
        </w:rPr>
      </w:pPr>
    </w:p>
    <w:p w14:paraId="5A0CDC1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.1 - Comete infração administrativa, nos termos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o contratado que:</w:t>
      </w:r>
    </w:p>
    <w:p w14:paraId="3A648C0A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3E5D371F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er causa à inexecução parcial do contrato; </w:t>
      </w:r>
    </w:p>
    <w:p w14:paraId="191871C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er causa à inexecução parcial do contrato que cause grave dano à Administração ou ao funcionamento dos serviços públicos ou ao interesse coletivo;</w:t>
      </w:r>
    </w:p>
    <w:p w14:paraId="59D1F77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er causa à inexecução total do contrato;</w:t>
      </w:r>
    </w:p>
    <w:p w14:paraId="670FB36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>nsejar o retardamento da execução ou da entrega do objeto da contratação sem motivo justificado;</w:t>
      </w:r>
    </w:p>
    <w:p w14:paraId="6063279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presentar documentação falsa ou prestar declaração falsa durante a execução do contrato;</w:t>
      </w:r>
    </w:p>
    <w:p w14:paraId="56F311F7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f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P</w:t>
      </w:r>
      <w:r w:rsidRPr="001B5989">
        <w:rPr>
          <w:color w:val="auto"/>
          <w:sz w:val="20"/>
          <w:szCs w:val="20"/>
        </w:rPr>
        <w:t>raticar ato fraudulento na execução do contrato;</w:t>
      </w:r>
    </w:p>
    <w:p w14:paraId="46051476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g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>omportar-se de modo inidôneo ou cometer fraude de qualquer natureza;</w:t>
      </w:r>
    </w:p>
    <w:p w14:paraId="4BEEC3A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h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P</w:t>
      </w:r>
      <w:r w:rsidRPr="001B5989">
        <w:rPr>
          <w:color w:val="auto"/>
          <w:sz w:val="20"/>
          <w:szCs w:val="20"/>
        </w:rPr>
        <w:t xml:space="preserve">raticar ato lesivo previsto no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5º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12.846/13.</w:t>
      </w:r>
    </w:p>
    <w:p w14:paraId="21D43D1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637DB37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.2 </w:t>
      </w:r>
      <w:r>
        <w:rPr>
          <w:color w:val="auto"/>
          <w:sz w:val="20"/>
          <w:szCs w:val="20"/>
        </w:rPr>
        <w:t>–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>Ocorrendo infrações serão aplicadas</w:t>
      </w:r>
      <w:r w:rsidRPr="001B5989">
        <w:rPr>
          <w:color w:val="auto"/>
          <w:sz w:val="20"/>
          <w:szCs w:val="20"/>
        </w:rPr>
        <w:t xml:space="preserve"> as seguintes sanções:</w:t>
      </w:r>
    </w:p>
    <w:p w14:paraId="07E1BA9B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79C075D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Advertência, quando o contratado der causa à inexecução parcial do contrato, sempre que não se justificar a imposição de penalidade mais grave (§ 2º,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14.133/21);</w:t>
      </w:r>
    </w:p>
    <w:p w14:paraId="6774C4E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Impedimento de licitar e contratar, quando praticadas as condutas descritas nas alíneas “b”, “c” e “d” do subitem acima deste Contrato, sempre que não se justificar a imposição de penalidade mais grave (§ 4º,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14.133/21);</w:t>
      </w:r>
    </w:p>
    <w:p w14:paraId="05B24350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>) Declaração de inidoneidade para licitar e contratar, quando praticadas as condutas descritas nas alíneas “e”, “f”, “g” e “h” do subitem acima deste Contrato, bem como nas alíneas “b”, “c” e “d”, que justifiquem a imposição de penalidade mais grave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§5º,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</w:t>
      </w:r>
      <w:r>
        <w:rPr>
          <w:color w:val="auto"/>
          <w:sz w:val="20"/>
          <w:szCs w:val="20"/>
        </w:rPr>
        <w:t>;</w:t>
      </w:r>
    </w:p>
    <w:p w14:paraId="22CCF76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>) Multa:</w:t>
      </w:r>
    </w:p>
    <w:p w14:paraId="2C3D069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d.1</w:t>
      </w:r>
      <w:r w:rsidRPr="001B5989">
        <w:rPr>
          <w:color w:val="auto"/>
          <w:sz w:val="20"/>
          <w:szCs w:val="20"/>
        </w:rPr>
        <w:t>) Moratória de 0,5% (cinco décimos por cento) até 30% (trinta por cento) por dia de atraso injustificado sobre o valor da parcela inadimplida, até o limite de 30 (trinta) dias;</w:t>
      </w:r>
    </w:p>
    <w:p w14:paraId="3C336BB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d.2</w:t>
      </w:r>
      <w:r w:rsidRPr="001B5989">
        <w:rPr>
          <w:color w:val="auto"/>
          <w:sz w:val="20"/>
          <w:szCs w:val="20"/>
        </w:rPr>
        <w:t>) Compensatória, para as infrações descritas nas alíneas “e” a “h” do subitem 12.1,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1BB8D5B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d.3</w:t>
      </w:r>
      <w:r w:rsidRPr="001B5989">
        <w:rPr>
          <w:color w:val="auto"/>
          <w:sz w:val="20"/>
          <w:szCs w:val="20"/>
        </w:rPr>
        <w:t>) Compensatória, para a inexecução total do contrato prevista na alínea “c” do subitem 12.1, de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1CEB1C08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lastRenderedPageBreak/>
        <w:t>d.4</w:t>
      </w:r>
      <w:r w:rsidRPr="001B5989">
        <w:rPr>
          <w:color w:val="auto"/>
          <w:sz w:val="20"/>
          <w:szCs w:val="20"/>
        </w:rPr>
        <w:t>) Para infração descrita na alínea “b” do subitem 12.1, a multa será 0,5% (cinco décimos por cento) até 30% (trinta por cento) do valor do Contrato</w:t>
      </w:r>
      <w:r>
        <w:rPr>
          <w:color w:val="auto"/>
          <w:sz w:val="20"/>
          <w:szCs w:val="20"/>
        </w:rPr>
        <w:t>;</w:t>
      </w:r>
    </w:p>
    <w:p w14:paraId="029F16E2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6B0F7F">
        <w:rPr>
          <w:b/>
          <w:bCs/>
          <w:color w:val="auto"/>
          <w:sz w:val="20"/>
          <w:szCs w:val="20"/>
        </w:rPr>
        <w:t>d.5</w:t>
      </w:r>
      <w:r w:rsidRPr="001B5989">
        <w:rPr>
          <w:color w:val="auto"/>
          <w:sz w:val="20"/>
          <w:szCs w:val="20"/>
        </w:rPr>
        <w:t>) Para infrações descritas na alínea “d” do subitem 12.1, a multa será 0,5% (cinco décimos por cento) até 30% (trinta por cento) do valor do Contrato.</w:t>
      </w:r>
    </w:p>
    <w:p w14:paraId="2C3D838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EEB2743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.3 - A aplicação das sanções previstas neste Contrato não exclui, em hipótese alguma, a obrigação de reparação integral do dano causado </w:t>
      </w:r>
      <w:r>
        <w:rPr>
          <w:color w:val="auto"/>
          <w:sz w:val="20"/>
          <w:szCs w:val="20"/>
        </w:rPr>
        <w:t xml:space="preserve">a </w:t>
      </w:r>
      <w:r w:rsidRPr="006B0F7F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(§9º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2E4E0AAF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2FCB12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.4 - Todas as sanções previstas neste Contrato poderão ser aplicadas cumulativamente com a multa (§7º,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33249C8D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E96AB56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>.5 - Antes da aplicação da multa será facultada a defesa do interessado no prazo de 15 (quinze) dias úteis, contado da data de sua intimação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157,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1537D21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984948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>.6 - Se a multa aplicada e as indenizações cabíveis forem superiores ao valor do pagamento eventualmente devido pel</w:t>
      </w:r>
      <w:r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CONTRATANTE</w:t>
      </w:r>
      <w:r>
        <w:rPr>
          <w:color w:val="auto"/>
          <w:sz w:val="20"/>
          <w:szCs w:val="20"/>
        </w:rPr>
        <w:t xml:space="preserve"> </w:t>
      </w:r>
      <w:r w:rsidRPr="001B5989"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, além da perda desse valor, a diferença será descontada da garantia prestada ou será cobrada judicialmente (§8º,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0E41D6E8" w14:textId="77777777" w:rsidR="005F03F2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EDE450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>.7 - Previamente ao encaminhamento à cobrança judicial, a multa poderá ser recolhida administrativamente no prazo máximo de 30 (trinta) dias, a contar da data do recebimento da comunicação enviada pela autoridade competente.</w:t>
      </w:r>
    </w:p>
    <w:p w14:paraId="000B8AC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5D75DE3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.8 - A aplicação das sanções realizar-se-á em processo administrativo que assegure o contraditório e a ampla defesa a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, observando-se o procedimento previsto no caput e parágrafos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158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para as penalidades de impedimento de licitar e contratar e de declaração de inidoneidade para licitar ou contratar.</w:t>
      </w:r>
    </w:p>
    <w:p w14:paraId="4239C1C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3CCAECF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.9 - Na aplicação das sanções serão considerados (§1º,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156,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14.133/21):</w:t>
      </w:r>
    </w:p>
    <w:p w14:paraId="4FF2AAFB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2B964FCD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natureza e a gravidade da infração cometida;</w:t>
      </w:r>
    </w:p>
    <w:p w14:paraId="4080458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b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as peculiaridades do caso concreto;</w:t>
      </w:r>
    </w:p>
    <w:p w14:paraId="13F87F5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c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>s circunstâncias agravantes ou atenuantes;</w:t>
      </w:r>
    </w:p>
    <w:p w14:paraId="3F3A465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d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O</w:t>
      </w:r>
      <w:r w:rsidRPr="001B5989">
        <w:rPr>
          <w:color w:val="auto"/>
          <w:sz w:val="20"/>
          <w:szCs w:val="20"/>
        </w:rPr>
        <w:t xml:space="preserve">s danos que dela provierem para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>;</w:t>
      </w:r>
    </w:p>
    <w:p w14:paraId="39AA06C6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06442E">
        <w:rPr>
          <w:b/>
          <w:bCs/>
          <w:color w:val="auto"/>
          <w:sz w:val="20"/>
          <w:szCs w:val="20"/>
        </w:rPr>
        <w:t>e</w:t>
      </w:r>
      <w:r w:rsidRPr="001B5989">
        <w:rPr>
          <w:color w:val="auto"/>
          <w:sz w:val="20"/>
          <w:szCs w:val="20"/>
        </w:rPr>
        <w:t xml:space="preserve">)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implantação ou o aperfeiçoamento de programa de integridade, conforme normas e orientações dos órgãos de controle. </w:t>
      </w:r>
    </w:p>
    <w:p w14:paraId="4AD29B1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C95A8CA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.10 - Os atos previstos como infrações administrativas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ou em outras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s de licitações e contratos da Administração Pública que também sejam tipificados como atos lesivos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12.846, de 2013, serão apurados e julgados conjuntamente, nos mesmos autos, observados o rito procedimental e autoridade competente definidos na referida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159). </w:t>
      </w:r>
    </w:p>
    <w:p w14:paraId="64790D8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30893B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.11 </w:t>
      </w:r>
      <w:r>
        <w:rPr>
          <w:color w:val="auto"/>
          <w:sz w:val="20"/>
          <w:szCs w:val="20"/>
        </w:rPr>
        <w:t>–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A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deverá, no prazo máximo de 15 (quinze) dias úteis, contado da data de aplicação da sanção, informar e manter atualizados os dados relativos às sanções por ela aplicadas, para fins de publicidade no Cadastro Nacional de Empresas Inidôneas e Suspensas (C</w:t>
      </w:r>
      <w:r>
        <w:rPr>
          <w:color w:val="auto"/>
          <w:sz w:val="20"/>
          <w:szCs w:val="20"/>
        </w:rPr>
        <w:t>EIS</w:t>
      </w:r>
      <w:r w:rsidRPr="001B5989">
        <w:rPr>
          <w:color w:val="auto"/>
          <w:sz w:val="20"/>
          <w:szCs w:val="20"/>
        </w:rPr>
        <w:t>) e no Cadastro Nacional de Empresas Punidas (C</w:t>
      </w:r>
      <w:r>
        <w:rPr>
          <w:color w:val="auto"/>
          <w:sz w:val="20"/>
          <w:szCs w:val="20"/>
        </w:rPr>
        <w:t>NEP</w:t>
      </w:r>
      <w:r w:rsidRPr="001B5989">
        <w:rPr>
          <w:color w:val="auto"/>
          <w:sz w:val="20"/>
          <w:szCs w:val="20"/>
        </w:rPr>
        <w:t>), instituídos no âmbito do Poder Executivo Federal.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161,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07EB122B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12</w:t>
      </w:r>
      <w:r w:rsidRPr="001B5989">
        <w:rPr>
          <w:color w:val="auto"/>
          <w:sz w:val="20"/>
          <w:szCs w:val="20"/>
        </w:rPr>
        <w:t xml:space="preserve">.12 - As sanções de impedimento de licitar e contratar e declaração de inidoneidade para licitar ou contratar são passíveis de reabilitação na forma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163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6024B3AA" w14:textId="77777777" w:rsidR="005F03F2" w:rsidRDefault="005F03F2" w:rsidP="005F03F2">
      <w:pPr>
        <w:ind w:left="70"/>
        <w:jc w:val="both"/>
        <w:rPr>
          <w:rFonts w:ascii="Courier New" w:hAnsi="Courier New" w:cs="Courier New"/>
          <w:b/>
          <w:bCs/>
          <w:sz w:val="22"/>
          <w:szCs w:val="22"/>
        </w:rPr>
      </w:pPr>
    </w:p>
    <w:p w14:paraId="7B0D7BDD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3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TERCEIRA</w:t>
      </w:r>
      <w:r w:rsidRPr="006A35D5">
        <w:rPr>
          <w:b/>
          <w:bCs/>
          <w:color w:val="auto"/>
          <w:sz w:val="20"/>
          <w:szCs w:val="20"/>
        </w:rPr>
        <w:t>– DOS CASOS OMISSOS</w:t>
      </w:r>
    </w:p>
    <w:p w14:paraId="4F55B7D5" w14:textId="77777777" w:rsidR="005F03F2" w:rsidRPr="00943195" w:rsidRDefault="005F03F2" w:rsidP="005F03F2">
      <w:pPr>
        <w:pStyle w:val="Default"/>
        <w:jc w:val="both"/>
        <w:rPr>
          <w:sz w:val="22"/>
          <w:szCs w:val="22"/>
        </w:rPr>
      </w:pPr>
    </w:p>
    <w:p w14:paraId="267A4B9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3</w:t>
      </w:r>
      <w:r w:rsidRPr="001B5989">
        <w:rPr>
          <w:color w:val="auto"/>
          <w:sz w:val="20"/>
          <w:szCs w:val="20"/>
        </w:rPr>
        <w:t xml:space="preserve">.1 - Os casos omissos serão decididos pelo contratante, segundo as disposições contidas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14.133/21, e demais normas federais aplicáveis e, subsidiariamente, segundo as disposições contidas na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nº 8.078, de 1990 – Código de Defesa do Consumidor – e normas e princípios gerais dos contratos.</w:t>
      </w:r>
    </w:p>
    <w:p w14:paraId="3CB3625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8D13039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4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QUARTA</w:t>
      </w:r>
      <w:r w:rsidRPr="006A35D5">
        <w:rPr>
          <w:b/>
          <w:bCs/>
          <w:color w:val="auto"/>
          <w:sz w:val="20"/>
          <w:szCs w:val="20"/>
        </w:rPr>
        <w:t xml:space="preserve"> – DAS ALTERAÇÕES</w:t>
      </w:r>
    </w:p>
    <w:p w14:paraId="1C33DB8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0C792482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lastRenderedPageBreak/>
        <w:t>1</w:t>
      </w:r>
      <w:r>
        <w:rPr>
          <w:color w:val="auto"/>
          <w:sz w:val="20"/>
          <w:szCs w:val="20"/>
        </w:rPr>
        <w:t>4</w:t>
      </w:r>
      <w:r w:rsidRPr="001B5989">
        <w:rPr>
          <w:color w:val="auto"/>
          <w:sz w:val="20"/>
          <w:szCs w:val="20"/>
        </w:rPr>
        <w:t xml:space="preserve">.1 - Eventuais alterações contratuais reger-se-ão pela disciplina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124 e seguintes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1E7A42A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35AE531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4</w:t>
      </w:r>
      <w:r w:rsidRPr="001B5989">
        <w:rPr>
          <w:color w:val="auto"/>
          <w:sz w:val="20"/>
          <w:szCs w:val="20"/>
        </w:rPr>
        <w:t xml:space="preserve">.2 -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 w:rsidRPr="00F824AE">
        <w:rPr>
          <w:b/>
          <w:bCs/>
          <w:color w:val="auto"/>
          <w:sz w:val="20"/>
          <w:szCs w:val="20"/>
        </w:rPr>
        <w:t>CONTRATADA</w:t>
      </w:r>
      <w:r w:rsidRPr="001B5989">
        <w:rPr>
          <w:color w:val="auto"/>
          <w:sz w:val="20"/>
          <w:szCs w:val="20"/>
        </w:rPr>
        <w:t xml:space="preserve"> é obrigad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a aceitar, nas mesmas condições contratuais, os acréscimos ou supressões que se fizerem necessários, até o limite de 25% (vinte e cinco por cento) do valor inicial atualizado do contrato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125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6117664F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9BCD8E9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4</w:t>
      </w:r>
      <w:r w:rsidRPr="001B5989">
        <w:rPr>
          <w:color w:val="auto"/>
          <w:sz w:val="20"/>
          <w:szCs w:val="20"/>
        </w:rPr>
        <w:t>.3 - As alterações contratuais deverão ser promovidas mediante celebração de termo aditivo, submetido à prévia aprovação da consultoria jurídica d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 </w:t>
      </w:r>
      <w:r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>, salvo nos casos de justificada necessidade de antecipação de seus efeitos, hipótese em que a formalização do aditivo deverá ocorrer no prazo máximo de 1 (um) mês (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132 da </w:t>
      </w:r>
      <w:r>
        <w:rPr>
          <w:color w:val="auto"/>
          <w:sz w:val="20"/>
          <w:szCs w:val="20"/>
        </w:rPr>
        <w:t>Lei Federal</w:t>
      </w:r>
      <w:r w:rsidRPr="001B5989">
        <w:rPr>
          <w:color w:val="auto"/>
          <w:sz w:val="20"/>
          <w:szCs w:val="20"/>
        </w:rPr>
        <w:t xml:space="preserve"> 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14.133/21).</w:t>
      </w:r>
    </w:p>
    <w:p w14:paraId="3CDA5848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1F79A2BE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4</w:t>
      </w:r>
      <w:r w:rsidRPr="001B5989">
        <w:rPr>
          <w:color w:val="auto"/>
          <w:sz w:val="20"/>
          <w:szCs w:val="20"/>
        </w:rPr>
        <w:t xml:space="preserve">.4 - Registros que não caracterizam alteração do contrato podem ser realizados por simples apostila, dispensada a celebração de </w:t>
      </w:r>
      <w:r>
        <w:rPr>
          <w:color w:val="auto"/>
          <w:sz w:val="20"/>
          <w:szCs w:val="20"/>
        </w:rPr>
        <w:t>T</w:t>
      </w:r>
      <w:r w:rsidRPr="001B5989">
        <w:rPr>
          <w:color w:val="auto"/>
          <w:sz w:val="20"/>
          <w:szCs w:val="20"/>
        </w:rPr>
        <w:t xml:space="preserve">ermo </w:t>
      </w:r>
      <w:r>
        <w:rPr>
          <w:color w:val="auto"/>
          <w:sz w:val="20"/>
          <w:szCs w:val="20"/>
        </w:rPr>
        <w:t>A</w:t>
      </w:r>
      <w:r w:rsidRPr="001B5989">
        <w:rPr>
          <w:color w:val="auto"/>
          <w:sz w:val="20"/>
          <w:szCs w:val="20"/>
        </w:rPr>
        <w:t xml:space="preserve">ditivo, na forma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136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18650BAC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777D853F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5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QUINTA</w:t>
      </w:r>
      <w:r w:rsidRPr="006A35D5">
        <w:rPr>
          <w:b/>
          <w:bCs/>
          <w:color w:val="auto"/>
          <w:sz w:val="20"/>
          <w:szCs w:val="20"/>
        </w:rPr>
        <w:t xml:space="preserve"> – DA PUBLICAÇÃO</w:t>
      </w:r>
    </w:p>
    <w:p w14:paraId="256DB1D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7C4BFA3D" w14:textId="14A722D3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5</w:t>
      </w:r>
      <w:r w:rsidRPr="001B5989">
        <w:rPr>
          <w:color w:val="auto"/>
          <w:sz w:val="20"/>
          <w:szCs w:val="20"/>
        </w:rPr>
        <w:t xml:space="preserve">.1 - Incumbirá a </w:t>
      </w:r>
      <w:r w:rsidRPr="00F824AE">
        <w:rPr>
          <w:b/>
          <w:bCs/>
          <w:color w:val="auto"/>
          <w:sz w:val="20"/>
          <w:szCs w:val="20"/>
        </w:rPr>
        <w:t>CONTRATANTE</w:t>
      </w:r>
      <w:r w:rsidRPr="001B5989">
        <w:rPr>
          <w:color w:val="auto"/>
          <w:sz w:val="20"/>
          <w:szCs w:val="20"/>
        </w:rPr>
        <w:t xml:space="preserve"> divulgar o presente instrumento no Portal Nacional de Contratações Públicas (</w:t>
      </w:r>
      <w:r w:rsidRPr="00F824AE">
        <w:rPr>
          <w:b/>
          <w:bCs/>
          <w:color w:val="auto"/>
          <w:sz w:val="20"/>
          <w:szCs w:val="20"/>
        </w:rPr>
        <w:t>PNCP</w:t>
      </w:r>
      <w:r w:rsidRPr="001B5989">
        <w:rPr>
          <w:color w:val="auto"/>
          <w:sz w:val="20"/>
          <w:szCs w:val="20"/>
        </w:rPr>
        <w:t xml:space="preserve">), na forma prevista no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94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14.133/21, bem como no respectivo sítio oficial na Internet, em atenção ao caput,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91,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 xml:space="preserve">nº. 14.133/21, e ao §2º,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8º,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n. 12.527, de 2011.</w:t>
      </w:r>
    </w:p>
    <w:p w14:paraId="09CBE967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EC5D5FA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5</w:t>
      </w:r>
      <w:r w:rsidRPr="001B5989">
        <w:rPr>
          <w:color w:val="auto"/>
          <w:sz w:val="20"/>
          <w:szCs w:val="20"/>
        </w:rPr>
        <w:t xml:space="preserve">.2 - O ato que autoriza a contratação direta ou o extrato decorrente do contrato deverá ser divulgado e mantido à disposição do público em sítio eletrônico oficial, em conformidade com 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72, Parágrafo único,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36AED58D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6C435444" w14:textId="77777777" w:rsidR="005F03F2" w:rsidRPr="006A35D5" w:rsidRDefault="005F03F2" w:rsidP="005F03F2">
      <w:pPr>
        <w:pStyle w:val="Default"/>
        <w:jc w:val="both"/>
        <w:rPr>
          <w:b/>
          <w:bCs/>
          <w:color w:val="auto"/>
          <w:sz w:val="20"/>
          <w:szCs w:val="20"/>
        </w:rPr>
      </w:pPr>
      <w:r w:rsidRPr="006A35D5">
        <w:rPr>
          <w:b/>
          <w:bCs/>
          <w:color w:val="auto"/>
          <w:sz w:val="20"/>
          <w:szCs w:val="20"/>
        </w:rPr>
        <w:t>1</w:t>
      </w:r>
      <w:r>
        <w:rPr>
          <w:b/>
          <w:bCs/>
          <w:color w:val="auto"/>
          <w:sz w:val="20"/>
          <w:szCs w:val="20"/>
        </w:rPr>
        <w:t>6</w:t>
      </w:r>
      <w:r w:rsidRPr="006A35D5">
        <w:rPr>
          <w:b/>
          <w:bCs/>
          <w:color w:val="auto"/>
          <w:sz w:val="20"/>
          <w:szCs w:val="20"/>
        </w:rPr>
        <w:t xml:space="preserve"> - CLÁUSULA DÉCIMA </w:t>
      </w:r>
      <w:r>
        <w:rPr>
          <w:b/>
          <w:bCs/>
          <w:color w:val="auto"/>
          <w:sz w:val="20"/>
          <w:szCs w:val="20"/>
        </w:rPr>
        <w:t>SEXTA</w:t>
      </w:r>
      <w:r w:rsidRPr="006A35D5">
        <w:rPr>
          <w:b/>
          <w:bCs/>
          <w:color w:val="auto"/>
          <w:sz w:val="20"/>
          <w:szCs w:val="20"/>
        </w:rPr>
        <w:t>– DO FORO</w:t>
      </w:r>
    </w:p>
    <w:p w14:paraId="6E04B0EF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4504A0F5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  <w:r w:rsidRPr="001B5989">
        <w:rPr>
          <w:color w:val="auto"/>
          <w:sz w:val="20"/>
          <w:szCs w:val="20"/>
        </w:rPr>
        <w:t>1</w:t>
      </w:r>
      <w:r>
        <w:rPr>
          <w:color w:val="auto"/>
          <w:sz w:val="20"/>
          <w:szCs w:val="20"/>
        </w:rPr>
        <w:t>6</w:t>
      </w:r>
      <w:r w:rsidRPr="001B5989">
        <w:rPr>
          <w:color w:val="auto"/>
          <w:sz w:val="20"/>
          <w:szCs w:val="20"/>
        </w:rPr>
        <w:t>.1 - Fica e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to o Foro da cidade de Niquelândia, estado de Goiás, para dirimir os litígios que decorrerem da execução deste Termo de Contrato que não puderem ser compostos pela conciliação, conforme §1º, do </w:t>
      </w:r>
      <w:r>
        <w:rPr>
          <w:color w:val="auto"/>
          <w:sz w:val="20"/>
          <w:szCs w:val="20"/>
        </w:rPr>
        <w:t>Artigo</w:t>
      </w:r>
      <w:r w:rsidRPr="001B5989">
        <w:rPr>
          <w:color w:val="auto"/>
          <w:sz w:val="20"/>
          <w:szCs w:val="20"/>
        </w:rPr>
        <w:t xml:space="preserve"> 92, da </w:t>
      </w:r>
      <w:r>
        <w:rPr>
          <w:color w:val="auto"/>
          <w:sz w:val="20"/>
          <w:szCs w:val="20"/>
        </w:rPr>
        <w:t>Lei</w:t>
      </w:r>
      <w:r w:rsidRPr="001B5989"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 xml:space="preserve">Federal </w:t>
      </w:r>
      <w:r w:rsidRPr="001B5989">
        <w:rPr>
          <w:color w:val="auto"/>
          <w:sz w:val="20"/>
          <w:szCs w:val="20"/>
        </w:rPr>
        <w:t>nº</w:t>
      </w:r>
      <w:r>
        <w:rPr>
          <w:color w:val="auto"/>
          <w:sz w:val="20"/>
          <w:szCs w:val="20"/>
        </w:rPr>
        <w:t>.</w:t>
      </w:r>
      <w:r w:rsidRPr="001B5989">
        <w:rPr>
          <w:color w:val="auto"/>
          <w:sz w:val="20"/>
          <w:szCs w:val="20"/>
        </w:rPr>
        <w:t xml:space="preserve"> 14.133/21.</w:t>
      </w:r>
    </w:p>
    <w:p w14:paraId="5D9FB2A4" w14:textId="77777777" w:rsidR="005F03F2" w:rsidRPr="001B5989" w:rsidRDefault="005F03F2" w:rsidP="005F03F2">
      <w:pPr>
        <w:pStyle w:val="Default"/>
        <w:jc w:val="both"/>
        <w:rPr>
          <w:color w:val="auto"/>
          <w:sz w:val="20"/>
          <w:szCs w:val="20"/>
        </w:rPr>
      </w:pPr>
    </w:p>
    <w:p w14:paraId="52951D09" w14:textId="77777777" w:rsidR="005F03F2" w:rsidRPr="001808BC" w:rsidRDefault="005F03F2" w:rsidP="005F03F2">
      <w:pPr>
        <w:rPr>
          <w:rFonts w:ascii="Arial" w:hAnsi="Arial" w:cs="Arial"/>
          <w:sz w:val="20"/>
          <w:szCs w:val="20"/>
        </w:rPr>
      </w:pPr>
    </w:p>
    <w:p w14:paraId="3D87CBD8" w14:textId="77777777" w:rsidR="005F03F2" w:rsidRPr="001808BC" w:rsidRDefault="005F03F2" w:rsidP="005F03F2">
      <w:pPr>
        <w:jc w:val="right"/>
        <w:rPr>
          <w:rFonts w:ascii="Arial" w:hAnsi="Arial" w:cs="Arial"/>
          <w:sz w:val="20"/>
          <w:szCs w:val="20"/>
        </w:rPr>
      </w:pPr>
      <w:r w:rsidRPr="001808BC">
        <w:rPr>
          <w:rFonts w:ascii="Arial" w:hAnsi="Arial" w:cs="Arial"/>
          <w:sz w:val="20"/>
          <w:szCs w:val="20"/>
        </w:rPr>
        <w:t>NIQUELÂNDIA-GO</w:t>
      </w:r>
      <w:r>
        <w:rPr>
          <w:rFonts w:ascii="Arial" w:hAnsi="Arial" w:cs="Arial"/>
          <w:sz w:val="20"/>
          <w:szCs w:val="20"/>
        </w:rPr>
        <w:t xml:space="preserve"> - #DATA_CONTRATO</w:t>
      </w:r>
      <w:r w:rsidRPr="001808BC">
        <w:rPr>
          <w:rFonts w:ascii="Arial" w:hAnsi="Arial" w:cs="Arial"/>
          <w:sz w:val="20"/>
          <w:szCs w:val="20"/>
        </w:rPr>
        <w:t>.</w:t>
      </w:r>
    </w:p>
    <w:p w14:paraId="1DA3F4B0" w14:textId="77777777" w:rsidR="005F03F2" w:rsidRDefault="005F03F2" w:rsidP="005F03F2">
      <w:pPr>
        <w:jc w:val="right"/>
        <w:rPr>
          <w:rFonts w:ascii="Arial" w:hAnsi="Arial" w:cs="Arial"/>
          <w:sz w:val="20"/>
          <w:szCs w:val="20"/>
        </w:rPr>
      </w:pPr>
    </w:p>
    <w:p w14:paraId="35EEC7E6" w14:textId="77777777" w:rsidR="005F03F2" w:rsidRDefault="005F03F2" w:rsidP="005F03F2">
      <w:pPr>
        <w:jc w:val="right"/>
        <w:rPr>
          <w:rFonts w:ascii="Arial" w:hAnsi="Arial" w:cs="Arial"/>
          <w:sz w:val="20"/>
          <w:szCs w:val="20"/>
        </w:rPr>
      </w:pPr>
    </w:p>
    <w:p w14:paraId="247792BB" w14:textId="77777777" w:rsidR="005F03F2" w:rsidRPr="001808BC" w:rsidRDefault="005F03F2" w:rsidP="005F03F2">
      <w:pPr>
        <w:jc w:val="right"/>
        <w:rPr>
          <w:rFonts w:ascii="Arial" w:hAnsi="Arial" w:cs="Arial"/>
          <w:sz w:val="20"/>
          <w:szCs w:val="20"/>
        </w:rPr>
      </w:pPr>
    </w:p>
    <w:p w14:paraId="1A44D10D" w14:textId="77777777" w:rsidR="005F03F2" w:rsidRPr="001808BC" w:rsidRDefault="005F03F2" w:rsidP="005F03F2">
      <w:pPr>
        <w:jc w:val="right"/>
        <w:rPr>
          <w:rFonts w:ascii="Arial" w:hAnsi="Arial" w:cs="Arial"/>
          <w:sz w:val="20"/>
          <w:szCs w:val="20"/>
        </w:rPr>
      </w:pPr>
    </w:p>
    <w:tbl>
      <w:tblPr>
        <w:tblW w:w="971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2"/>
        <w:gridCol w:w="1262"/>
        <w:gridCol w:w="1262"/>
        <w:gridCol w:w="1262"/>
        <w:gridCol w:w="372"/>
        <w:gridCol w:w="2169"/>
        <w:gridCol w:w="1084"/>
        <w:gridCol w:w="942"/>
        <w:gridCol w:w="341"/>
      </w:tblGrid>
      <w:tr w:rsidR="005F03F2" w:rsidRPr="001808BC" w14:paraId="6D1033BA" w14:textId="77777777" w:rsidTr="003951CC">
        <w:trPr>
          <w:trHeight w:val="255"/>
          <w:jc w:val="center"/>
        </w:trPr>
        <w:tc>
          <w:tcPr>
            <w:tcW w:w="4808" w:type="dxa"/>
            <w:gridSpan w:val="4"/>
            <w:noWrap/>
            <w:vAlign w:val="bottom"/>
            <w:hideMark/>
          </w:tcPr>
          <w:p w14:paraId="5D148D47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CONTRATANTE</w:t>
            </w:r>
          </w:p>
        </w:tc>
        <w:tc>
          <w:tcPr>
            <w:tcW w:w="372" w:type="dxa"/>
            <w:noWrap/>
            <w:vAlign w:val="bottom"/>
          </w:tcPr>
          <w:p w14:paraId="787CC76A" w14:textId="77777777" w:rsidR="005F03F2" w:rsidRPr="001808BC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noWrap/>
            <w:vAlign w:val="bottom"/>
            <w:hideMark/>
          </w:tcPr>
          <w:p w14:paraId="65FB198D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CONTRATADA</w:t>
            </w:r>
          </w:p>
        </w:tc>
      </w:tr>
      <w:tr w:rsidR="005F03F2" w:rsidRPr="001808BC" w14:paraId="5B272690" w14:textId="77777777" w:rsidTr="003951CC">
        <w:trPr>
          <w:trHeight w:val="255"/>
          <w:jc w:val="center"/>
        </w:trPr>
        <w:tc>
          <w:tcPr>
            <w:tcW w:w="48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19D49E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29DD8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24EC2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85232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40A39BB0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89211" w14:textId="77777777" w:rsidR="005F03F2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7B287BED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0B2810F4" w14:textId="77777777" w:rsidTr="003951CC">
        <w:trPr>
          <w:trHeight w:val="255"/>
          <w:jc w:val="center"/>
        </w:trPr>
        <w:tc>
          <w:tcPr>
            <w:tcW w:w="4808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FF38B5" w14:textId="77777777" w:rsidR="005F03F2" w:rsidRDefault="005F03F2" w:rsidP="003951CC">
            <w:pPr>
              <w:jc w:val="center"/>
              <w:rPr>
                <w:rFonts w:ascii="Arial" w:hAnsi="Arial" w:cs="Arial"/>
                <w:b/>
                <w:caps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>#NOME_GESTOR</w:t>
            </w:r>
          </w:p>
          <w:p w14:paraId="652F3BC9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B0E3B">
              <w:rPr>
                <w:rFonts w:ascii="Arial" w:hAnsi="Arial" w:cs="Arial"/>
                <w:sz w:val="20"/>
                <w:szCs w:val="20"/>
              </w:rPr>
              <w:t xml:space="preserve">CPF nº. </w:t>
            </w:r>
            <w:r>
              <w:rPr>
                <w:rFonts w:ascii="Arial" w:hAnsi="Arial" w:cs="Arial"/>
                <w:sz w:val="20"/>
                <w:szCs w:val="20"/>
              </w:rPr>
              <w:t>#CPF_GESTOR</w:t>
            </w:r>
          </w:p>
          <w:p w14:paraId="60158B86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aps/>
                <w:sz w:val="20"/>
                <w:szCs w:val="20"/>
              </w:rPr>
              <w:t>#CARGO_GESTOR</w:t>
            </w:r>
          </w:p>
        </w:tc>
        <w:tc>
          <w:tcPr>
            <w:tcW w:w="372" w:type="dxa"/>
            <w:noWrap/>
            <w:vAlign w:val="center"/>
          </w:tcPr>
          <w:p w14:paraId="3596770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616890" w14:textId="77777777" w:rsidR="005F03F2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#FORNECEDOR</w:t>
            </w:r>
          </w:p>
          <w:p w14:paraId="7BF54369" w14:textId="77777777" w:rsidR="005F03F2" w:rsidRPr="001808BC" w:rsidRDefault="005F03F2" w:rsidP="003951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 xml:space="preserve">CNPJ nº.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#CNPJ_FORNECEDOR</w:t>
            </w:r>
          </w:p>
        </w:tc>
      </w:tr>
      <w:tr w:rsidR="005F03F2" w:rsidRPr="001808BC" w14:paraId="7AA64DC0" w14:textId="77777777" w:rsidTr="003951CC">
        <w:trPr>
          <w:trHeight w:val="255"/>
          <w:jc w:val="center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1F133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12311620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02A87B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260BCFB0" w14:textId="77777777" w:rsidTr="003951CC">
        <w:trPr>
          <w:trHeight w:val="255"/>
          <w:jc w:val="center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901B4C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3180885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6" w:type="dxa"/>
            <w:gridSpan w:val="4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AFC245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3FA9B556" w14:textId="77777777" w:rsidTr="003951CC">
        <w:trPr>
          <w:trHeight w:val="255"/>
          <w:jc w:val="center"/>
        </w:trPr>
        <w:tc>
          <w:tcPr>
            <w:tcW w:w="2284" w:type="dxa"/>
            <w:gridSpan w:val="2"/>
            <w:noWrap/>
            <w:vAlign w:val="bottom"/>
          </w:tcPr>
          <w:p w14:paraId="2E2B6CDA" w14:textId="77777777" w:rsidR="005F03F2" w:rsidRPr="001808BC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2FBBFD6" w14:textId="77777777" w:rsidR="005F03F2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EFB4A03" w14:textId="77777777" w:rsidR="005F03F2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95323B1" w14:textId="77777777" w:rsidR="005F03F2" w:rsidRPr="001808BC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808BC">
              <w:rPr>
                <w:rFonts w:ascii="Arial" w:hAnsi="Arial" w:cs="Arial"/>
                <w:b/>
                <w:bCs/>
                <w:sz w:val="20"/>
                <w:szCs w:val="20"/>
              </w:rPr>
              <w:t>TESTEMUNHAS:</w:t>
            </w:r>
          </w:p>
        </w:tc>
        <w:tc>
          <w:tcPr>
            <w:tcW w:w="1262" w:type="dxa"/>
            <w:noWrap/>
            <w:vAlign w:val="bottom"/>
          </w:tcPr>
          <w:p w14:paraId="758D0587" w14:textId="77777777" w:rsidR="005F03F2" w:rsidRPr="001808BC" w:rsidRDefault="005F03F2" w:rsidP="003951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3E1A1024" w14:textId="77777777" w:rsidR="005F03F2" w:rsidRPr="001808BC" w:rsidRDefault="005F03F2" w:rsidP="003951C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08EA17EA" w14:textId="77777777" w:rsidR="005F03F2" w:rsidRPr="001808BC" w:rsidRDefault="005F03F2" w:rsidP="003951C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17A40F8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0BF46545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39DDB68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09AFFDD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61A0994E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6C9E7FB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96FA75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161325F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77A3FE7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696632F5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10BDDA7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5E72CB90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74F8465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73AED76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1589C6E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0844713E" w14:textId="77777777" w:rsidTr="003951CC">
        <w:trPr>
          <w:trHeight w:val="255"/>
          <w:jc w:val="center"/>
        </w:trPr>
        <w:tc>
          <w:tcPr>
            <w:tcW w:w="7349" w:type="dxa"/>
            <w:gridSpan w:val="6"/>
            <w:noWrap/>
            <w:vAlign w:val="bottom"/>
            <w:hideMark/>
          </w:tcPr>
          <w:p w14:paraId="69263C2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1. _____________________________________________________</w:t>
            </w:r>
          </w:p>
        </w:tc>
        <w:tc>
          <w:tcPr>
            <w:tcW w:w="1084" w:type="dxa"/>
            <w:noWrap/>
            <w:vAlign w:val="bottom"/>
          </w:tcPr>
          <w:p w14:paraId="7ADF40F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61CC53E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76BB3DF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23D73E6F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44B9029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8A5DF2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5E6EDC1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5DFF5BE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2875105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2E01DE7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18C109F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40A76D05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720E2611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213F37FF" w14:textId="77777777" w:rsidTr="003951CC">
        <w:trPr>
          <w:trHeight w:val="255"/>
          <w:jc w:val="center"/>
        </w:trPr>
        <w:tc>
          <w:tcPr>
            <w:tcW w:w="5180" w:type="dxa"/>
            <w:gridSpan w:val="5"/>
            <w:noWrap/>
            <w:vAlign w:val="bottom"/>
            <w:hideMark/>
          </w:tcPr>
          <w:p w14:paraId="1382DD4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CPF _________________________________________</w:t>
            </w:r>
          </w:p>
        </w:tc>
        <w:tc>
          <w:tcPr>
            <w:tcW w:w="2169" w:type="dxa"/>
            <w:noWrap/>
            <w:vAlign w:val="bottom"/>
          </w:tcPr>
          <w:p w14:paraId="1E70968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604CBFA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7B60F2A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514A0F71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1C50E0F9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1153F23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80649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9F3C8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2BE130A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79143FF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18E6197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4E6C532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2CC0013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5CFAD42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1DAA833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31797A2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4A07E4EC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center"/>
          </w:tcPr>
          <w:p w14:paraId="65D3750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7C3CFC0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4A9CC59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center"/>
          </w:tcPr>
          <w:p w14:paraId="7B555592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center"/>
          </w:tcPr>
          <w:p w14:paraId="13C0BDD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643EFDD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5F9C6E01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0F34FAD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7E88328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13AF2447" w14:textId="77777777" w:rsidTr="003951CC">
        <w:trPr>
          <w:trHeight w:val="255"/>
          <w:jc w:val="center"/>
        </w:trPr>
        <w:tc>
          <w:tcPr>
            <w:tcW w:w="7349" w:type="dxa"/>
            <w:gridSpan w:val="6"/>
            <w:noWrap/>
            <w:vAlign w:val="bottom"/>
            <w:hideMark/>
          </w:tcPr>
          <w:p w14:paraId="2BE6174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2. ______________________________________________________</w:t>
            </w:r>
          </w:p>
        </w:tc>
        <w:tc>
          <w:tcPr>
            <w:tcW w:w="1084" w:type="dxa"/>
            <w:noWrap/>
            <w:vAlign w:val="center"/>
          </w:tcPr>
          <w:p w14:paraId="351743E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5894B13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5B602D1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413D7CF7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410F6580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6B5B1B3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036EDD79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4F331C5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76D2DD9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center"/>
          </w:tcPr>
          <w:p w14:paraId="128CD01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3F17C62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0E1A21DC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1B91BE47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3A2E2D9E" w14:textId="77777777" w:rsidTr="003951CC">
        <w:trPr>
          <w:trHeight w:val="255"/>
          <w:jc w:val="center"/>
        </w:trPr>
        <w:tc>
          <w:tcPr>
            <w:tcW w:w="5180" w:type="dxa"/>
            <w:gridSpan w:val="5"/>
            <w:noWrap/>
            <w:vAlign w:val="bottom"/>
            <w:hideMark/>
          </w:tcPr>
          <w:p w14:paraId="6EEFDB0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  <w:r w:rsidRPr="001808BC">
              <w:rPr>
                <w:rFonts w:ascii="Arial" w:hAnsi="Arial" w:cs="Arial"/>
                <w:sz w:val="20"/>
                <w:szCs w:val="20"/>
              </w:rPr>
              <w:t>CPF _________________________________________</w:t>
            </w:r>
          </w:p>
        </w:tc>
        <w:tc>
          <w:tcPr>
            <w:tcW w:w="2169" w:type="dxa"/>
            <w:noWrap/>
            <w:vAlign w:val="center"/>
          </w:tcPr>
          <w:p w14:paraId="02B2B0C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center"/>
          </w:tcPr>
          <w:p w14:paraId="1C357BB8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center"/>
          </w:tcPr>
          <w:p w14:paraId="4AD8141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center"/>
          </w:tcPr>
          <w:p w14:paraId="5E889E4F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03F2" w:rsidRPr="001808BC" w14:paraId="730CE03C" w14:textId="77777777" w:rsidTr="003951CC">
        <w:trPr>
          <w:trHeight w:val="255"/>
          <w:jc w:val="center"/>
        </w:trPr>
        <w:tc>
          <w:tcPr>
            <w:tcW w:w="1022" w:type="dxa"/>
            <w:noWrap/>
            <w:vAlign w:val="bottom"/>
          </w:tcPr>
          <w:p w14:paraId="1898D5FA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3A55878D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7E3DFAB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2" w:type="dxa"/>
            <w:noWrap/>
            <w:vAlign w:val="bottom"/>
          </w:tcPr>
          <w:p w14:paraId="2AC95904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" w:type="dxa"/>
            <w:noWrap/>
            <w:vAlign w:val="bottom"/>
          </w:tcPr>
          <w:p w14:paraId="0968AA0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9" w:type="dxa"/>
            <w:noWrap/>
            <w:vAlign w:val="bottom"/>
          </w:tcPr>
          <w:p w14:paraId="0F4F6B2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4" w:type="dxa"/>
            <w:noWrap/>
            <w:vAlign w:val="bottom"/>
          </w:tcPr>
          <w:p w14:paraId="74CF12EE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2" w:type="dxa"/>
            <w:noWrap/>
            <w:vAlign w:val="bottom"/>
          </w:tcPr>
          <w:p w14:paraId="47162B26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1" w:type="dxa"/>
            <w:noWrap/>
            <w:vAlign w:val="bottom"/>
          </w:tcPr>
          <w:p w14:paraId="38821FDB" w14:textId="77777777" w:rsidR="005F03F2" w:rsidRPr="001808BC" w:rsidRDefault="005F03F2" w:rsidP="003951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03492B" w14:textId="77777777" w:rsidR="005F03F2" w:rsidRPr="001808BC" w:rsidRDefault="005F03F2" w:rsidP="005F03F2">
      <w:pPr>
        <w:rPr>
          <w:rFonts w:ascii="Arial" w:hAnsi="Arial" w:cs="Arial"/>
          <w:sz w:val="20"/>
          <w:szCs w:val="20"/>
        </w:rPr>
      </w:pPr>
    </w:p>
    <w:p w14:paraId="291ADBB3" w14:textId="77777777" w:rsidR="005F03F2" w:rsidRPr="001808BC" w:rsidRDefault="005F03F2" w:rsidP="005F03F2">
      <w:pPr>
        <w:jc w:val="both"/>
        <w:rPr>
          <w:rFonts w:ascii="Arial" w:hAnsi="Arial" w:cs="Arial"/>
          <w:b/>
          <w:sz w:val="20"/>
          <w:szCs w:val="20"/>
        </w:rPr>
      </w:pPr>
    </w:p>
    <w:p w14:paraId="066B3D25" w14:textId="77777777" w:rsidR="005F03F2" w:rsidRPr="001808BC" w:rsidRDefault="005F03F2" w:rsidP="005F03F2">
      <w:pPr>
        <w:pStyle w:val="Ttulo"/>
        <w:ind w:hanging="142"/>
        <w:jc w:val="left"/>
        <w:rPr>
          <w:rFonts w:ascii="Arial" w:hAnsi="Arial" w:cs="Arial"/>
          <w:i/>
          <w:lang w:val="pt-BR"/>
        </w:rPr>
      </w:pPr>
    </w:p>
    <w:p w14:paraId="5B15631F" w14:textId="77777777" w:rsidR="005F03F2" w:rsidRPr="001808BC" w:rsidRDefault="005F03F2" w:rsidP="005F03F2">
      <w:pPr>
        <w:rPr>
          <w:rFonts w:ascii="Arial" w:hAnsi="Arial" w:cs="Arial"/>
          <w:b/>
          <w:sz w:val="20"/>
          <w:szCs w:val="20"/>
        </w:rPr>
      </w:pPr>
    </w:p>
    <w:p w14:paraId="1B642B57" w14:textId="77777777" w:rsidR="00733282" w:rsidRPr="00800116" w:rsidRDefault="00733282" w:rsidP="00800116"/>
    <w:sectPr w:rsidR="00733282" w:rsidRPr="00800116" w:rsidSect="005A42D6">
      <w:headerReference w:type="default" r:id="rId8"/>
      <w:footerReference w:type="default" r:id="rId9"/>
      <w:pgSz w:w="11906" w:h="16838" w:code="9"/>
      <w:pgMar w:top="1134" w:right="566" w:bottom="1134" w:left="1080" w:header="709" w:footer="139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D012" w14:textId="77777777" w:rsidR="00F011D7" w:rsidRDefault="00F011D7">
      <w:r>
        <w:separator/>
      </w:r>
    </w:p>
  </w:endnote>
  <w:endnote w:type="continuationSeparator" w:id="0">
    <w:p w14:paraId="39F4D8C2" w14:textId="77777777" w:rsidR="00F011D7" w:rsidRDefault="00F01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">
    <w:altName w:val="Univers"/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5C87" w14:textId="146E4287" w:rsidR="00726AF3" w:rsidRDefault="002834AF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4FAFEC5" wp14:editId="65A07B3E">
              <wp:simplePos x="0" y="0"/>
              <wp:positionH relativeFrom="column">
                <wp:posOffset>-104775</wp:posOffset>
              </wp:positionH>
              <wp:positionV relativeFrom="paragraph">
                <wp:posOffset>71755</wp:posOffset>
              </wp:positionV>
              <wp:extent cx="1323975" cy="200025"/>
              <wp:effectExtent l="0" t="0" r="9525" b="9525"/>
              <wp:wrapNone/>
              <wp:docPr id="929672175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3975" cy="200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3EE3722" w14:textId="77777777" w:rsidR="002834AF" w:rsidRDefault="002834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AFEC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9" type="#_x0000_t202" style="position:absolute;margin-left:-8.25pt;margin-top:5.65pt;width:104.25pt;height:15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" fillcolor="white [3201]" stroked="f" strokeweight=".5pt">
              <v:textbox>
                <w:txbxContent>
                  <w:p w14:paraId="03EE3722" w14:textId="77777777" w:rsidR="002834AF" w:rsidRDefault="002834AF"/>
                </w:txbxContent>
              </v:textbox>
            </v:shape>
          </w:pict>
        </mc:Fallback>
      </mc:AlternateContent>
    </w:r>
    <w:r w:rsidR="001537CD">
      <w:rPr>
        <w:noProof/>
      </w:rPr>
      <w:drawing>
        <wp:anchor distT="114300" distB="114300" distL="114300" distR="114300" simplePos="0" relativeHeight="251660800" behindDoc="1" locked="0" layoutInCell="1" hidden="0" allowOverlap="1" wp14:anchorId="69C2BDA2" wp14:editId="334837DF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635875" cy="1175385"/>
          <wp:effectExtent l="0" t="0" r="3175" b="5715"/>
          <wp:wrapNone/>
          <wp:docPr id="13307040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5875" cy="1175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5A024" w14:textId="77777777" w:rsidR="00F011D7" w:rsidRDefault="00F011D7">
      <w:r>
        <w:separator/>
      </w:r>
    </w:p>
  </w:footnote>
  <w:footnote w:type="continuationSeparator" w:id="0">
    <w:p w14:paraId="19433F7C" w14:textId="77777777" w:rsidR="00F011D7" w:rsidRDefault="00F011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FA9B" w14:textId="0CBB338F" w:rsidR="001537CD" w:rsidRPr="005A42D6" w:rsidRDefault="00822DDA" w:rsidP="005A42D6">
    <w:pPr>
      <w:tabs>
        <w:tab w:val="left" w:pos="2031"/>
        <w:tab w:val="left" w:pos="2984"/>
        <w:tab w:val="left" w:pos="3937"/>
        <w:tab w:val="left" w:pos="4890"/>
        <w:tab w:val="left" w:pos="5843"/>
        <w:tab w:val="left" w:pos="6787"/>
        <w:tab w:val="left" w:pos="7731"/>
      </w:tabs>
      <w:ind w:left="140"/>
      <w:rPr>
        <w:rFonts w:ascii="Arial" w:hAnsi="Arial" w:cs="Arial"/>
        <w:b/>
        <w:bCs/>
        <w:sz w:val="28"/>
        <w:szCs w:val="28"/>
      </w:rPr>
    </w:pPr>
    <w:r>
      <w:rPr>
        <w:b/>
        <w:bCs/>
        <w:noProof/>
        <w:color w:val="404040" w:themeColor="text1" w:themeTint="BF"/>
        <w:sz w:val="28"/>
        <w:szCs w:val="2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E11BA6B" wp14:editId="3A613E40">
              <wp:simplePos x="0" y="0"/>
              <wp:positionH relativeFrom="column">
                <wp:posOffset>2705100</wp:posOffset>
              </wp:positionH>
              <wp:positionV relativeFrom="paragraph">
                <wp:posOffset>102870</wp:posOffset>
              </wp:positionV>
              <wp:extent cx="3924300" cy="361950"/>
              <wp:effectExtent l="0" t="0" r="0" b="0"/>
              <wp:wrapNone/>
              <wp:docPr id="418185163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24300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0F517D8" w14:textId="7B371824" w:rsidR="00822DDA" w:rsidRPr="000519BD" w:rsidRDefault="00863CC2" w:rsidP="00822DDA">
                          <w:pPr>
                            <w:jc w:val="right"/>
                            <w:rPr>
                              <w:rFonts w:ascii="Arial" w:eastAsia="Calibri" w:hAnsi="Arial" w:cs="Arial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eastAsia="Calibri" w:hAnsi="Arial" w:cs="Arial"/>
                              <w:b/>
                              <w:bCs/>
                              <w:sz w:val="32"/>
                              <w:szCs w:val="32"/>
                            </w:rPr>
                            <w:t>#FUNDO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1BA6B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left:0;text-align:left;margin-left:213pt;margin-top:8.1pt;width:309pt;height:28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" filled="f" stroked="f" strokeweight=".5pt">
              <v:textbox>
                <w:txbxContent>
                  <w:p w14:paraId="50F517D8" w14:textId="7B371824" w:rsidR="00822DDA" w:rsidRPr="000519BD" w:rsidRDefault="00863CC2" w:rsidP="00822DDA">
                    <w:pPr>
                      <w:jc w:val="right"/>
                      <w:rPr>
                        <w:rFonts w:ascii="Arial" w:eastAsia="Calibri" w:hAnsi="Arial" w:cs="Arial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Arial" w:eastAsia="Calibri" w:hAnsi="Arial" w:cs="Arial"/>
                        <w:b/>
                        <w:bCs/>
                        <w:sz w:val="32"/>
                        <w:szCs w:val="32"/>
                      </w:rPr>
                      <w:t>#FUNDO</w:t>
                    </w:r>
                  </w:p>
                </w:txbxContent>
              </v:textbox>
            </v:shape>
          </w:pict>
        </mc:Fallback>
      </mc:AlternateContent>
    </w:r>
    <w:r w:rsidR="00FA5316" w:rsidRPr="005A42D6">
      <w:rPr>
        <w:b/>
        <w:bCs/>
        <w:noProof/>
        <w:sz w:val="28"/>
        <w:szCs w:val="28"/>
      </w:rPr>
      <w:drawing>
        <wp:anchor distT="0" distB="0" distL="114300" distR="114300" simplePos="0" relativeHeight="251658752" behindDoc="0" locked="0" layoutInCell="1" allowOverlap="1" wp14:anchorId="6AE0F8D0" wp14:editId="468A0099">
          <wp:simplePos x="0" y="0"/>
          <wp:positionH relativeFrom="margin">
            <wp:align>left</wp:align>
          </wp:positionH>
          <wp:positionV relativeFrom="paragraph">
            <wp:posOffset>-202565</wp:posOffset>
          </wp:positionV>
          <wp:extent cx="2166620" cy="726440"/>
          <wp:effectExtent l="0" t="0" r="5080" b="0"/>
          <wp:wrapSquare wrapText="bothSides"/>
          <wp:docPr id="132384778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6620" cy="726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03EAF" w:rsidRPr="00703EAF">
      <w:rPr>
        <w:rFonts w:ascii="Arial" w:hAnsi="Arial" w:cs="Arial"/>
        <w:b/>
        <w:bCs/>
        <w:sz w:val="28"/>
        <w:szCs w:val="28"/>
      </w:rPr>
      <w:t xml:space="preserve"> </w:t>
    </w:r>
  </w:p>
  <w:p w14:paraId="3EE94159" w14:textId="04B59E63" w:rsidR="00726AF3" w:rsidRDefault="00822DDA" w:rsidP="005A42D6">
    <w:pPr>
      <w:pBdr>
        <w:bottom w:val="single" w:sz="6" w:space="1" w:color="auto"/>
      </w:pBdr>
      <w:tabs>
        <w:tab w:val="left" w:pos="5843"/>
        <w:tab w:val="left" w:pos="6787"/>
      </w:tabs>
      <w:ind w:left="140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9884EFC" wp14:editId="4E1EEA87">
              <wp:simplePos x="0" y="0"/>
              <wp:positionH relativeFrom="column">
                <wp:posOffset>4067175</wp:posOffset>
              </wp:positionH>
              <wp:positionV relativeFrom="paragraph">
                <wp:posOffset>116840</wp:posOffset>
              </wp:positionV>
              <wp:extent cx="2562225" cy="221615"/>
              <wp:effectExtent l="0" t="0" r="0" b="6985"/>
              <wp:wrapNone/>
              <wp:docPr id="741416635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2225" cy="2216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</w:rPr>
                            <w:id w:val="-710187619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6A498C68" w14:textId="77777777" w:rsidR="00822DDA" w:rsidRPr="008215A4" w:rsidRDefault="00822DDA" w:rsidP="00822DDA">
                              <w:pPr>
                                <w:jc w:val="righ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</w:pPr>
                              <w:r w:rsidRPr="008215A4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Contrato</w:t>
                              </w:r>
                              <w:r w:rsidRPr="008215A4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 xml:space="preserve"> XXXX – </w:t>
                              </w:r>
                              <w: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Processo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t>: XXXXXXXX</w:t>
                              </w:r>
                            </w:p>
                            <w:p w14:paraId="229C64F3" w14:textId="77777777" w:rsidR="00822DDA" w:rsidRPr="00D37D1B" w:rsidRDefault="00000000" w:rsidP="00822DDA">
                              <w:pPr>
                                <w:jc w:val="right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</w:pPr>
                            </w:p>
                          </w:sdtContent>
                        </w:sdt>
                        <w:p w14:paraId="64D978B8" w14:textId="77777777" w:rsidR="00822DDA" w:rsidRPr="00D37D1B" w:rsidRDefault="00822DDA" w:rsidP="00822DDA">
                          <w:pPr>
                            <w:jc w:val="right"/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884EFC" id="Caixa de Texto 2" o:spid="_x0000_s1027" type="#_x0000_t202" style="position:absolute;left:0;text-align:left;margin-left:320.25pt;margin-top:9.2pt;width:201.75pt;height:17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" filled="f" stroked="f" strokeweight=".5pt">
              <v:textbox>
                <w:txbxContent>
                  <w:sdt>
                    <w:sdtPr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</w:rPr>
                      <w:id w:val="-710187619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6A498C68" w14:textId="77777777" w:rsidR="00822DDA" w:rsidRPr="008215A4" w:rsidRDefault="00822DDA" w:rsidP="00822DDA">
                        <w:pPr>
                          <w:jc w:val="right"/>
                          <w:rPr>
                            <w:rFonts w:asciiTheme="minorHAnsi" w:hAnsiTheme="minorHAnsi" w:cstheme="minorHAnsi"/>
                            <w:b/>
                            <w:bCs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 w:rsidRPr="008215A4">
                          <w:rPr>
                            <w:rFonts w:asciiTheme="minorHAnsi" w:hAnsiTheme="minorHAnsi" w:cstheme="minorHAnsi"/>
                            <w:b/>
                            <w:bCs/>
                            <w:color w:val="808080" w:themeColor="background1" w:themeShade="80"/>
                            <w:sz w:val="18"/>
                            <w:szCs w:val="18"/>
                          </w:rPr>
                          <w:t>Contrato</w:t>
                        </w:r>
                        <w:r w:rsidRPr="008215A4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  <w:t xml:space="preserve"> XXXX – </w:t>
                        </w:r>
                        <w:r>
                          <w:rPr>
                            <w:rFonts w:asciiTheme="minorHAnsi" w:hAnsiTheme="minorHAnsi" w:cstheme="minorHAnsi"/>
                            <w:b/>
                            <w:bCs/>
                            <w:color w:val="808080" w:themeColor="background1" w:themeShade="80"/>
                            <w:sz w:val="18"/>
                            <w:szCs w:val="18"/>
                          </w:rPr>
                          <w:t>Processo</w:t>
                        </w:r>
                        <w:r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  <w:t>: XXXXXXXX</w:t>
                        </w:r>
                      </w:p>
                      <w:p w14:paraId="229C64F3" w14:textId="77777777" w:rsidR="00822DDA" w:rsidRPr="00D37D1B" w:rsidRDefault="00000000" w:rsidP="00822DDA">
                        <w:pPr>
                          <w:jc w:val="right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</w:p>
                    </w:sdtContent>
                  </w:sdt>
                  <w:p w14:paraId="64D978B8" w14:textId="77777777" w:rsidR="00822DDA" w:rsidRPr="00D37D1B" w:rsidRDefault="00822DDA" w:rsidP="00822DDA">
                    <w:pPr>
                      <w:jc w:val="right"/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EE133A8" w14:textId="2E940143" w:rsidR="005A42D6" w:rsidRDefault="00822DDA" w:rsidP="005A42D6">
    <w:pPr>
      <w:pBdr>
        <w:bottom w:val="single" w:sz="6" w:space="1" w:color="auto"/>
      </w:pBdr>
      <w:tabs>
        <w:tab w:val="left" w:pos="5843"/>
        <w:tab w:val="left" w:pos="6787"/>
      </w:tabs>
      <w:ind w:left="140"/>
    </w:pP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30175F3A" wp14:editId="4EBF9BE5">
              <wp:simplePos x="0" y="0"/>
              <wp:positionH relativeFrom="column">
                <wp:posOffset>5248275</wp:posOffset>
              </wp:positionH>
              <wp:positionV relativeFrom="paragraph">
                <wp:posOffset>65405</wp:posOffset>
              </wp:positionV>
              <wp:extent cx="1381125" cy="266700"/>
              <wp:effectExtent l="0" t="0" r="0" b="0"/>
              <wp:wrapNone/>
              <wp:docPr id="32719359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12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</w:rPr>
                            <w:id w:val="-1874762462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id w:val="-1024406425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Theme="minorHAnsi" w:hAnsiTheme="minorHAnsi" w:cstheme="minorHAns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id w:val="1728636285"/>
                                    <w:docPartObj>
                                      <w:docPartGallery w:val="Page Numbers (Top of Page)"/>
                                      <w:docPartUnique/>
                                    </w:docPartObj>
                                  </w:sdtPr>
                                  <w:sdtContent>
                                    <w:p w14:paraId="591EF814" w14:textId="77777777" w:rsidR="00822DDA" w:rsidRPr="00D37D1B" w:rsidRDefault="00822DDA" w:rsidP="00822DDA">
                                      <w:pPr>
                                        <w:pStyle w:val="Rodap"/>
                                        <w:jc w:val="right"/>
                                        <w:rPr>
                                          <w:rFonts w:asciiTheme="minorHAnsi" w:hAnsiTheme="minorHAnsi" w:cstheme="minorHAnsi"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 xml:space="preserve">Página </w: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instrText>PAGE</w:instrTex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separate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1</w: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 xml:space="preserve"> de </w: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begin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instrText>NUMPAGES</w:instrTex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separate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8</w:t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b/>
                                          <w:bC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fldChar w:fldCharType="end"/>
                                      </w:r>
                                      <w:r w:rsidRPr="00D37D1B">
                                        <w:rPr>
                                          <w:rFonts w:asciiTheme="minorHAnsi" w:hAnsiTheme="minorHAnsi" w:cstheme="minorHAnsi"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  <w:p w14:paraId="141FFE25" w14:textId="77777777" w:rsidR="00822DDA" w:rsidRPr="00D37D1B" w:rsidRDefault="00000000" w:rsidP="00822DDA">
                              <w:pPr>
                                <w:pStyle w:val="Rodap"/>
                                <w:jc w:val="right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</w:pPr>
                            </w:p>
                          </w:sdtContent>
                        </w:sdt>
                        <w:p w14:paraId="2A6593FB" w14:textId="77777777" w:rsidR="00822DDA" w:rsidRPr="00D37D1B" w:rsidRDefault="00822DDA" w:rsidP="00822DDA">
                          <w:pPr>
                            <w:jc w:val="right"/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175F3A" id="_x0000_s1028" type="#_x0000_t202" style="position:absolute;left:0;text-align:left;margin-left:413.25pt;margin-top:5.15pt;width:108.75pt;height:2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" filled="f" stroked="f" strokeweight=".5pt">
              <v:textbox>
                <w:txbxContent>
                  <w:sdt>
                    <w:sdtPr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</w:rPr>
                      <w:id w:val="-1874762462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  <w:id w:val="-1024406425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id w:val="1728636285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p w14:paraId="591EF814" w14:textId="77777777" w:rsidR="00822DDA" w:rsidRPr="00D37D1B" w:rsidRDefault="00822DDA" w:rsidP="00822DDA">
                                <w:pPr>
                                  <w:pStyle w:val="Rodap"/>
                                  <w:jc w:val="right"/>
                                  <w:rPr>
                                    <w:rFonts w:asciiTheme="minorHAnsi" w:hAnsiTheme="minorHAnsi" w:cstheme="minorHAnsi"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</w:pPr>
                                <w:r w:rsidRPr="00D37D1B">
                                  <w:rPr>
                                    <w:rFonts w:asciiTheme="minorHAnsi" w:hAnsiTheme="minorHAnsi" w:cstheme="minorHAnsi"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 xml:space="preserve">Página </w: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instrText>PAGE</w:instrTex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 xml:space="preserve"> de </w: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instrText>NUMPAGES</w:instrTex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D37D1B">
                                  <w:rPr>
                                    <w:rFonts w:asciiTheme="minorHAnsi" w:hAnsiTheme="minorHAnsi" w:cstheme="minorHAnsi"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sdtContent>
                          </w:sdt>
                        </w:sdtContent>
                      </w:sdt>
                      <w:p w14:paraId="141FFE25" w14:textId="77777777" w:rsidR="00822DDA" w:rsidRPr="00D37D1B" w:rsidRDefault="00000000" w:rsidP="00822DDA">
                        <w:pPr>
                          <w:pStyle w:val="Rodap"/>
                          <w:jc w:val="right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</w:p>
                    </w:sdtContent>
                  </w:sdt>
                  <w:p w14:paraId="2A6593FB" w14:textId="77777777" w:rsidR="00822DDA" w:rsidRPr="00D37D1B" w:rsidRDefault="00822DDA" w:rsidP="00822DDA">
                    <w:pPr>
                      <w:jc w:val="right"/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DB135B6" w14:textId="3B157AC3" w:rsidR="005A42D6" w:rsidRPr="005A42D6" w:rsidRDefault="005A42D6" w:rsidP="005A42D6">
    <w:pPr>
      <w:pBdr>
        <w:bottom w:val="single" w:sz="6" w:space="1" w:color="auto"/>
      </w:pBdr>
      <w:tabs>
        <w:tab w:val="left" w:pos="5843"/>
        <w:tab w:val="left" w:pos="6787"/>
      </w:tabs>
      <w:ind w:left="140"/>
      <w:rPr>
        <w:rFonts w:ascii="Arial" w:hAnsi="Arial" w:cs="Arial"/>
        <w:sz w:val="10"/>
        <w:szCs w:val="10"/>
      </w:rPr>
    </w:pPr>
  </w:p>
  <w:p w14:paraId="7131740D" w14:textId="77777777" w:rsidR="001537CD" w:rsidRDefault="001537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F95"/>
    <w:multiLevelType w:val="multilevel"/>
    <w:tmpl w:val="73BE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3B78"/>
    <w:multiLevelType w:val="multilevel"/>
    <w:tmpl w:val="61AEE0A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3B4128A"/>
    <w:multiLevelType w:val="hybridMultilevel"/>
    <w:tmpl w:val="B720B7B8"/>
    <w:lvl w:ilvl="0" w:tplc="BEB24792">
      <w:start w:val="1"/>
      <w:numFmt w:val="upperRoman"/>
      <w:lvlText w:val="%1."/>
      <w:lvlJc w:val="right"/>
      <w:pPr>
        <w:ind w:left="360" w:hanging="360"/>
      </w:pPr>
      <w:rPr>
        <w:rFonts w:ascii="Arial" w:hAnsi="Arial" w:cs="Arial"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65B"/>
    <w:multiLevelType w:val="multilevel"/>
    <w:tmpl w:val="41A01BB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F6464CC"/>
    <w:multiLevelType w:val="hybridMultilevel"/>
    <w:tmpl w:val="437418E8"/>
    <w:lvl w:ilvl="0" w:tplc="0416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827D31"/>
    <w:multiLevelType w:val="multilevel"/>
    <w:tmpl w:val="057CACA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6B35763"/>
    <w:multiLevelType w:val="hybridMultilevel"/>
    <w:tmpl w:val="D578EE9C"/>
    <w:lvl w:ilvl="0" w:tplc="28CA55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A2DBA"/>
    <w:multiLevelType w:val="multilevel"/>
    <w:tmpl w:val="DC7646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4C343D06"/>
    <w:multiLevelType w:val="hybridMultilevel"/>
    <w:tmpl w:val="67548D4C"/>
    <w:lvl w:ilvl="0" w:tplc="77F0AD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D3D27"/>
    <w:multiLevelType w:val="multilevel"/>
    <w:tmpl w:val="F5DA6BE6"/>
    <w:lvl w:ilvl="0">
      <w:start w:val="1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DE02187"/>
    <w:multiLevelType w:val="hybridMultilevel"/>
    <w:tmpl w:val="5106DA0E"/>
    <w:lvl w:ilvl="0" w:tplc="E74854C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2773C"/>
    <w:multiLevelType w:val="hybridMultilevel"/>
    <w:tmpl w:val="452AF37C"/>
    <w:lvl w:ilvl="0" w:tplc="C9AEA0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D361E"/>
    <w:multiLevelType w:val="multilevel"/>
    <w:tmpl w:val="B2783BDE"/>
    <w:lvl w:ilvl="0">
      <w:start w:val="1"/>
      <w:numFmt w:val="decimal"/>
      <w:pStyle w:val="Nivel01Titulo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426" w:firstLine="0"/>
      </w:pPr>
      <w:rPr>
        <w:rFonts w:hint="default"/>
        <w:b w:val="0"/>
        <w:i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135" w:firstLine="0"/>
      </w:pPr>
      <w:rPr>
        <w:rFonts w:hint="default"/>
        <w:b w:val="0"/>
        <w:i w:val="0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1702" w:firstLine="0"/>
      </w:pPr>
      <w:rPr>
        <w:rFonts w:hint="default"/>
        <w:b w:val="0"/>
        <w:bCs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6EC36C97"/>
    <w:multiLevelType w:val="multilevel"/>
    <w:tmpl w:val="6B0630F6"/>
    <w:lvl w:ilvl="0">
      <w:start w:val="1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742B7209"/>
    <w:multiLevelType w:val="hybridMultilevel"/>
    <w:tmpl w:val="91BAFDCC"/>
    <w:lvl w:ilvl="0" w:tplc="2892CCCC">
      <w:start w:val="1"/>
      <w:numFmt w:val="upperRoman"/>
      <w:lvlText w:val="%1."/>
      <w:lvlJc w:val="righ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47579AC"/>
    <w:multiLevelType w:val="multilevel"/>
    <w:tmpl w:val="19E0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045AAB"/>
    <w:multiLevelType w:val="multilevel"/>
    <w:tmpl w:val="33C8C6F2"/>
    <w:lvl w:ilvl="0">
      <w:start w:val="10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A596A7F"/>
    <w:multiLevelType w:val="hybridMultilevel"/>
    <w:tmpl w:val="CFC442BE"/>
    <w:lvl w:ilvl="0" w:tplc="BEB24792">
      <w:start w:val="1"/>
      <w:numFmt w:val="upperRoman"/>
      <w:lvlText w:val="%1."/>
      <w:lvlJc w:val="right"/>
      <w:pPr>
        <w:ind w:left="720" w:hanging="360"/>
      </w:pPr>
      <w:rPr>
        <w:rFonts w:ascii="Arial" w:hAnsi="Arial" w:cs="Arial"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C6603C"/>
    <w:multiLevelType w:val="hybridMultilevel"/>
    <w:tmpl w:val="383EF9B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814390">
    <w:abstractNumId w:val="3"/>
  </w:num>
  <w:num w:numId="2" w16cid:durableId="1918828793">
    <w:abstractNumId w:val="1"/>
  </w:num>
  <w:num w:numId="3" w16cid:durableId="1593197101">
    <w:abstractNumId w:val="16"/>
  </w:num>
  <w:num w:numId="4" w16cid:durableId="81420742">
    <w:abstractNumId w:val="13"/>
  </w:num>
  <w:num w:numId="5" w16cid:durableId="1434398493">
    <w:abstractNumId w:val="9"/>
  </w:num>
  <w:num w:numId="6" w16cid:durableId="258409006">
    <w:abstractNumId w:val="5"/>
  </w:num>
  <w:num w:numId="7" w16cid:durableId="123086069">
    <w:abstractNumId w:val="7"/>
  </w:num>
  <w:num w:numId="8" w16cid:durableId="256520058">
    <w:abstractNumId w:val="4"/>
  </w:num>
  <w:num w:numId="9" w16cid:durableId="976687428">
    <w:abstractNumId w:val="2"/>
  </w:num>
  <w:num w:numId="10" w16cid:durableId="1111974230">
    <w:abstractNumId w:val="17"/>
  </w:num>
  <w:num w:numId="11" w16cid:durableId="580453827">
    <w:abstractNumId w:val="10"/>
  </w:num>
  <w:num w:numId="12" w16cid:durableId="1897661942">
    <w:abstractNumId w:val="14"/>
  </w:num>
  <w:num w:numId="13" w16cid:durableId="1479033317">
    <w:abstractNumId w:val="18"/>
  </w:num>
  <w:num w:numId="14" w16cid:durableId="1316566705">
    <w:abstractNumId w:val="8"/>
  </w:num>
  <w:num w:numId="15" w16cid:durableId="1143307066">
    <w:abstractNumId w:val="6"/>
  </w:num>
  <w:num w:numId="16" w16cid:durableId="1599408785">
    <w:abstractNumId w:val="11"/>
  </w:num>
  <w:num w:numId="17" w16cid:durableId="777066637">
    <w:abstractNumId w:val="12"/>
  </w:num>
  <w:num w:numId="18" w16cid:durableId="127669985">
    <w:abstractNumId w:val="15"/>
  </w:num>
  <w:num w:numId="19" w16cid:durableId="156062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079"/>
    <w:rsid w:val="00002AAD"/>
    <w:rsid w:val="000043AD"/>
    <w:rsid w:val="000163EC"/>
    <w:rsid w:val="00024570"/>
    <w:rsid w:val="00027752"/>
    <w:rsid w:val="00037BA7"/>
    <w:rsid w:val="00046805"/>
    <w:rsid w:val="00057E89"/>
    <w:rsid w:val="000A355F"/>
    <w:rsid w:val="000B1B7B"/>
    <w:rsid w:val="000C5F9A"/>
    <w:rsid w:val="000D1D4E"/>
    <w:rsid w:val="000D2ACF"/>
    <w:rsid w:val="000F4F77"/>
    <w:rsid w:val="00111388"/>
    <w:rsid w:val="00123EAA"/>
    <w:rsid w:val="00124741"/>
    <w:rsid w:val="00133622"/>
    <w:rsid w:val="001348B2"/>
    <w:rsid w:val="00135085"/>
    <w:rsid w:val="001537CD"/>
    <w:rsid w:val="00156AC5"/>
    <w:rsid w:val="001A7E01"/>
    <w:rsid w:val="001C6104"/>
    <w:rsid w:val="001D6C98"/>
    <w:rsid w:val="001F58F6"/>
    <w:rsid w:val="0020616C"/>
    <w:rsid w:val="00223FC4"/>
    <w:rsid w:val="00245697"/>
    <w:rsid w:val="00245BCC"/>
    <w:rsid w:val="00247771"/>
    <w:rsid w:val="002615D2"/>
    <w:rsid w:val="0027521F"/>
    <w:rsid w:val="00276169"/>
    <w:rsid w:val="002834AF"/>
    <w:rsid w:val="002B4383"/>
    <w:rsid w:val="002C1979"/>
    <w:rsid w:val="002E752A"/>
    <w:rsid w:val="003001BF"/>
    <w:rsid w:val="003021A7"/>
    <w:rsid w:val="0031432B"/>
    <w:rsid w:val="00320131"/>
    <w:rsid w:val="003355E0"/>
    <w:rsid w:val="00335680"/>
    <w:rsid w:val="00353A33"/>
    <w:rsid w:val="00353DAB"/>
    <w:rsid w:val="00373589"/>
    <w:rsid w:val="00373CEF"/>
    <w:rsid w:val="00387338"/>
    <w:rsid w:val="00390DD8"/>
    <w:rsid w:val="00397D5E"/>
    <w:rsid w:val="003A313C"/>
    <w:rsid w:val="003A3A4B"/>
    <w:rsid w:val="003B639F"/>
    <w:rsid w:val="003C5809"/>
    <w:rsid w:val="003C6FF2"/>
    <w:rsid w:val="003D307B"/>
    <w:rsid w:val="003D4310"/>
    <w:rsid w:val="003D449C"/>
    <w:rsid w:val="003E315C"/>
    <w:rsid w:val="004039BD"/>
    <w:rsid w:val="00422D3D"/>
    <w:rsid w:val="00424775"/>
    <w:rsid w:val="00456AFA"/>
    <w:rsid w:val="00456BCB"/>
    <w:rsid w:val="0046044C"/>
    <w:rsid w:val="00473734"/>
    <w:rsid w:val="00477A77"/>
    <w:rsid w:val="00480155"/>
    <w:rsid w:val="00485E66"/>
    <w:rsid w:val="004A7E07"/>
    <w:rsid w:val="004C5097"/>
    <w:rsid w:val="004E20E5"/>
    <w:rsid w:val="004E5DF1"/>
    <w:rsid w:val="004F398C"/>
    <w:rsid w:val="004F5969"/>
    <w:rsid w:val="00502FFB"/>
    <w:rsid w:val="00506D65"/>
    <w:rsid w:val="005075E1"/>
    <w:rsid w:val="005149A7"/>
    <w:rsid w:val="00560E3D"/>
    <w:rsid w:val="0056457A"/>
    <w:rsid w:val="005725B6"/>
    <w:rsid w:val="0059061A"/>
    <w:rsid w:val="0059491C"/>
    <w:rsid w:val="005A42D6"/>
    <w:rsid w:val="005B0C86"/>
    <w:rsid w:val="005C1FB8"/>
    <w:rsid w:val="005D5B92"/>
    <w:rsid w:val="005D7543"/>
    <w:rsid w:val="005E2055"/>
    <w:rsid w:val="005E6B5A"/>
    <w:rsid w:val="005F03F2"/>
    <w:rsid w:val="00600472"/>
    <w:rsid w:val="00620095"/>
    <w:rsid w:val="006212C7"/>
    <w:rsid w:val="00626512"/>
    <w:rsid w:val="0063348B"/>
    <w:rsid w:val="0063395D"/>
    <w:rsid w:val="00661489"/>
    <w:rsid w:val="006751DD"/>
    <w:rsid w:val="00677593"/>
    <w:rsid w:val="0068355B"/>
    <w:rsid w:val="00693817"/>
    <w:rsid w:val="006948FC"/>
    <w:rsid w:val="006A07A9"/>
    <w:rsid w:val="006A4629"/>
    <w:rsid w:val="006B1618"/>
    <w:rsid w:val="006E0EFB"/>
    <w:rsid w:val="006F6E3C"/>
    <w:rsid w:val="0070194C"/>
    <w:rsid w:val="00703EAF"/>
    <w:rsid w:val="007249CA"/>
    <w:rsid w:val="0072534A"/>
    <w:rsid w:val="00726AF3"/>
    <w:rsid w:val="00733282"/>
    <w:rsid w:val="007343AB"/>
    <w:rsid w:val="00742182"/>
    <w:rsid w:val="00762D85"/>
    <w:rsid w:val="00766254"/>
    <w:rsid w:val="00785A77"/>
    <w:rsid w:val="00794F34"/>
    <w:rsid w:val="007A0AFA"/>
    <w:rsid w:val="007A1DD4"/>
    <w:rsid w:val="007B75E3"/>
    <w:rsid w:val="007F30C8"/>
    <w:rsid w:val="007F4CC2"/>
    <w:rsid w:val="007F5EE3"/>
    <w:rsid w:val="00800116"/>
    <w:rsid w:val="00805225"/>
    <w:rsid w:val="0081568B"/>
    <w:rsid w:val="00821079"/>
    <w:rsid w:val="008210C2"/>
    <w:rsid w:val="00822DDA"/>
    <w:rsid w:val="00823194"/>
    <w:rsid w:val="00832A35"/>
    <w:rsid w:val="00860CF7"/>
    <w:rsid w:val="008618F6"/>
    <w:rsid w:val="00863CC2"/>
    <w:rsid w:val="00877C8B"/>
    <w:rsid w:val="008907B9"/>
    <w:rsid w:val="00897CE1"/>
    <w:rsid w:val="00897ED4"/>
    <w:rsid w:val="008A0DC6"/>
    <w:rsid w:val="008B2DFC"/>
    <w:rsid w:val="008B7DC3"/>
    <w:rsid w:val="008D3CD8"/>
    <w:rsid w:val="008E3ACE"/>
    <w:rsid w:val="008F1A45"/>
    <w:rsid w:val="008F5CFE"/>
    <w:rsid w:val="00912B13"/>
    <w:rsid w:val="0091588B"/>
    <w:rsid w:val="00921560"/>
    <w:rsid w:val="00924C7F"/>
    <w:rsid w:val="00934BC1"/>
    <w:rsid w:val="00942D5C"/>
    <w:rsid w:val="009433A7"/>
    <w:rsid w:val="0095765A"/>
    <w:rsid w:val="00966075"/>
    <w:rsid w:val="009A7C55"/>
    <w:rsid w:val="009C11B2"/>
    <w:rsid w:val="009C4971"/>
    <w:rsid w:val="00A0604B"/>
    <w:rsid w:val="00A11B3D"/>
    <w:rsid w:val="00A31442"/>
    <w:rsid w:val="00A45C3D"/>
    <w:rsid w:val="00A5161E"/>
    <w:rsid w:val="00A80614"/>
    <w:rsid w:val="00A96EA2"/>
    <w:rsid w:val="00AA5F35"/>
    <w:rsid w:val="00AA63A1"/>
    <w:rsid w:val="00AB096A"/>
    <w:rsid w:val="00AB2B8A"/>
    <w:rsid w:val="00AC48D3"/>
    <w:rsid w:val="00AD22A0"/>
    <w:rsid w:val="00B07FCE"/>
    <w:rsid w:val="00B1339E"/>
    <w:rsid w:val="00B14C00"/>
    <w:rsid w:val="00B304EA"/>
    <w:rsid w:val="00B55F8E"/>
    <w:rsid w:val="00B70CED"/>
    <w:rsid w:val="00B92780"/>
    <w:rsid w:val="00B93295"/>
    <w:rsid w:val="00B94536"/>
    <w:rsid w:val="00BB7175"/>
    <w:rsid w:val="00BD01C2"/>
    <w:rsid w:val="00BF199C"/>
    <w:rsid w:val="00BF1EC6"/>
    <w:rsid w:val="00BF3D72"/>
    <w:rsid w:val="00C307B2"/>
    <w:rsid w:val="00C34227"/>
    <w:rsid w:val="00C35D81"/>
    <w:rsid w:val="00C40D45"/>
    <w:rsid w:val="00C51F34"/>
    <w:rsid w:val="00C6099A"/>
    <w:rsid w:val="00C60D7E"/>
    <w:rsid w:val="00CB1446"/>
    <w:rsid w:val="00CB2867"/>
    <w:rsid w:val="00CC5283"/>
    <w:rsid w:val="00D03B6E"/>
    <w:rsid w:val="00D170BA"/>
    <w:rsid w:val="00D27C4E"/>
    <w:rsid w:val="00D34C7C"/>
    <w:rsid w:val="00D37DCB"/>
    <w:rsid w:val="00D445B4"/>
    <w:rsid w:val="00D60AF0"/>
    <w:rsid w:val="00D628AB"/>
    <w:rsid w:val="00D64507"/>
    <w:rsid w:val="00D727B1"/>
    <w:rsid w:val="00D95DA6"/>
    <w:rsid w:val="00DB770A"/>
    <w:rsid w:val="00DC5D28"/>
    <w:rsid w:val="00DC7D5A"/>
    <w:rsid w:val="00DD244D"/>
    <w:rsid w:val="00DE29DC"/>
    <w:rsid w:val="00DE617E"/>
    <w:rsid w:val="00DE6850"/>
    <w:rsid w:val="00DF67B7"/>
    <w:rsid w:val="00E120F4"/>
    <w:rsid w:val="00E4071E"/>
    <w:rsid w:val="00E43936"/>
    <w:rsid w:val="00E43CBC"/>
    <w:rsid w:val="00E50914"/>
    <w:rsid w:val="00E64792"/>
    <w:rsid w:val="00E65028"/>
    <w:rsid w:val="00EA7A98"/>
    <w:rsid w:val="00EB0ED4"/>
    <w:rsid w:val="00ED3EA9"/>
    <w:rsid w:val="00EE357A"/>
    <w:rsid w:val="00EE6A0E"/>
    <w:rsid w:val="00EE7D83"/>
    <w:rsid w:val="00EF1A89"/>
    <w:rsid w:val="00F011D7"/>
    <w:rsid w:val="00F069A4"/>
    <w:rsid w:val="00F34761"/>
    <w:rsid w:val="00F632A1"/>
    <w:rsid w:val="00F8431B"/>
    <w:rsid w:val="00F879EA"/>
    <w:rsid w:val="00F91BB6"/>
    <w:rsid w:val="00FA5316"/>
    <w:rsid w:val="00FA6CE7"/>
    <w:rsid w:val="00FB5CB5"/>
    <w:rsid w:val="00FC7239"/>
    <w:rsid w:val="00FE1863"/>
    <w:rsid w:val="00FF0FBE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,"/>
  <w:listSeparator w:val=";"/>
  <w14:docId w14:val="4DC54955"/>
  <w15:chartTrackingRefBased/>
  <w15:docId w15:val="{D0A9EF74-B6F6-46BE-AD49-68FE993A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uiPriority="99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2107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F632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C307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307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5">
    <w:name w:val="heading 5"/>
    <w:basedOn w:val="Normal"/>
    <w:next w:val="Normal"/>
    <w:qFormat/>
    <w:rsid w:val="00BB7175"/>
    <w:pPr>
      <w:keepNext/>
      <w:widowControl w:val="0"/>
      <w:jc w:val="both"/>
      <w:outlineLvl w:val="4"/>
    </w:pPr>
    <w:rPr>
      <w:rFonts w:ascii="Arial" w:hAnsi="Arial"/>
      <w:b/>
      <w:snapToGrid w:val="0"/>
      <w:sz w:val="22"/>
      <w:szCs w:val="20"/>
    </w:rPr>
  </w:style>
  <w:style w:type="paragraph" w:styleId="Ttulo6">
    <w:name w:val="heading 6"/>
    <w:basedOn w:val="Normal"/>
    <w:next w:val="Normal"/>
    <w:qFormat/>
    <w:rsid w:val="00BB7175"/>
    <w:pPr>
      <w:keepNext/>
      <w:ind w:left="709" w:hanging="709"/>
      <w:outlineLvl w:val="5"/>
    </w:pPr>
    <w:rPr>
      <w:rFonts w:ascii="Arial" w:hAnsi="Arial"/>
      <w:b/>
      <w:snapToGrid w:val="0"/>
      <w:sz w:val="22"/>
      <w:szCs w:val="20"/>
    </w:rPr>
  </w:style>
  <w:style w:type="paragraph" w:styleId="Ttulo7">
    <w:name w:val="heading 7"/>
    <w:basedOn w:val="Normal"/>
    <w:next w:val="Normal"/>
    <w:qFormat/>
    <w:rsid w:val="00BB7175"/>
    <w:pPr>
      <w:keepNext/>
      <w:widowControl w:val="0"/>
      <w:jc w:val="both"/>
      <w:outlineLvl w:val="6"/>
    </w:pPr>
    <w:rPr>
      <w:rFonts w:ascii="Univers" w:hAnsi="Univers"/>
      <w:b/>
      <w:i/>
      <w:snapToGrid w:val="0"/>
      <w:szCs w:val="20"/>
    </w:rPr>
  </w:style>
  <w:style w:type="paragraph" w:styleId="Ttulo9">
    <w:name w:val="heading 9"/>
    <w:basedOn w:val="Normal"/>
    <w:next w:val="Normal"/>
    <w:qFormat/>
    <w:rsid w:val="00BB7175"/>
    <w:pPr>
      <w:keepNext/>
      <w:outlineLvl w:val="8"/>
    </w:pPr>
    <w:rPr>
      <w:rFonts w:ascii="Univers" w:hAnsi="Univers"/>
      <w:b/>
      <w:i/>
      <w:snapToGrid w:val="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726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726A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26AF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D01C2"/>
  </w:style>
  <w:style w:type="paragraph" w:styleId="Recuodecorpodetexto2">
    <w:name w:val="Body Text Indent 2"/>
    <w:basedOn w:val="Normal"/>
    <w:rsid w:val="00BB7175"/>
    <w:pPr>
      <w:ind w:left="709" w:hanging="709"/>
      <w:jc w:val="both"/>
    </w:pPr>
    <w:rPr>
      <w:rFonts w:ascii="Switzerland" w:hAnsi="Switzerland"/>
      <w:sz w:val="22"/>
      <w:szCs w:val="20"/>
    </w:rPr>
  </w:style>
  <w:style w:type="paragraph" w:styleId="Corpodetexto">
    <w:name w:val="Body Text"/>
    <w:basedOn w:val="Normal"/>
    <w:rsid w:val="00897ED4"/>
    <w:pPr>
      <w:jc w:val="both"/>
    </w:pPr>
  </w:style>
  <w:style w:type="paragraph" w:styleId="Recuodecorpodetexto">
    <w:name w:val="Body Text Indent"/>
    <w:basedOn w:val="Normal"/>
    <w:rsid w:val="00BF1EC6"/>
    <w:pPr>
      <w:tabs>
        <w:tab w:val="left" w:pos="1701"/>
      </w:tabs>
      <w:spacing w:line="360" w:lineRule="auto"/>
      <w:ind w:left="1134" w:hanging="1134"/>
      <w:jc w:val="both"/>
    </w:pPr>
    <w:rPr>
      <w:rFonts w:ascii="Arial" w:hAnsi="Arial"/>
      <w:sz w:val="20"/>
      <w:szCs w:val="20"/>
    </w:rPr>
  </w:style>
  <w:style w:type="paragraph" w:customStyle="1" w:styleId="Default">
    <w:name w:val="Default"/>
    <w:rsid w:val="00BF1EC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F1EC6"/>
    <w:pPr>
      <w:ind w:left="708"/>
    </w:pPr>
  </w:style>
  <w:style w:type="paragraph" w:styleId="Subttulo">
    <w:name w:val="Subtitle"/>
    <w:basedOn w:val="Normal"/>
    <w:next w:val="Normal"/>
    <w:link w:val="SubttuloChar"/>
    <w:qFormat/>
    <w:rsid w:val="00821079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har">
    <w:name w:val="Subtítulo Char"/>
    <w:link w:val="Subttulo"/>
    <w:locked/>
    <w:rsid w:val="00821079"/>
    <w:rPr>
      <w:rFonts w:ascii="Cambria" w:hAnsi="Cambria"/>
      <w:sz w:val="24"/>
      <w:szCs w:val="24"/>
      <w:lang w:val="pt-BR" w:eastAsia="pt-BR" w:bidi="ar-SA"/>
    </w:rPr>
  </w:style>
  <w:style w:type="paragraph" w:styleId="Textodebalo">
    <w:name w:val="Balloon Text"/>
    <w:basedOn w:val="Normal"/>
    <w:link w:val="TextodebaloChar"/>
    <w:rsid w:val="007019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0194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5D5B92"/>
  </w:style>
  <w:style w:type="paragraph" w:customStyle="1" w:styleId="Nivel01Titulo">
    <w:name w:val="Nivel_01_Titulo"/>
    <w:basedOn w:val="Ttulo1"/>
    <w:next w:val="Normal"/>
    <w:link w:val="Nivel01TituloChar"/>
    <w:qFormat/>
    <w:rsid w:val="00F632A1"/>
    <w:pPr>
      <w:numPr>
        <w:numId w:val="17"/>
      </w:numPr>
      <w:tabs>
        <w:tab w:val="num" w:pos="360"/>
        <w:tab w:val="left" w:pos="567"/>
      </w:tabs>
      <w:jc w:val="both"/>
    </w:pPr>
    <w:rPr>
      <w:rFonts w:ascii="Arial" w:hAnsi="Arial" w:cs="Times New Roman"/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F63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ivel01TituloChar">
    <w:name w:val="Nivel_01_Titulo Char"/>
    <w:basedOn w:val="Ttulo1Char"/>
    <w:link w:val="Nivel01Titulo"/>
    <w:rsid w:val="006F6E3C"/>
    <w:rPr>
      <w:rFonts w:ascii="Arial" w:eastAsiaTheme="majorEastAsia" w:hAnsi="Arial" w:cstheme="majorBidi"/>
      <w:b/>
      <w:bCs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semiHidden/>
    <w:rsid w:val="00C307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sid w:val="00C307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link w:val="TtuloChar"/>
    <w:uiPriority w:val="99"/>
    <w:qFormat/>
    <w:rsid w:val="00C307B2"/>
    <w:pPr>
      <w:jc w:val="center"/>
    </w:pPr>
    <w:rPr>
      <w:b/>
      <w:bCs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uiPriority w:val="99"/>
    <w:rsid w:val="00C307B2"/>
    <w:rPr>
      <w:b/>
      <w:bCs/>
      <w:lang w:val="x-none" w:eastAsia="x-none"/>
    </w:rPr>
  </w:style>
  <w:style w:type="character" w:styleId="Refdecomentrio">
    <w:name w:val="annotation reference"/>
    <w:basedOn w:val="Fontepargpadro"/>
    <w:rsid w:val="00C307B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C307B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C307B2"/>
  </w:style>
  <w:style w:type="character" w:styleId="Forte">
    <w:name w:val="Strong"/>
    <w:basedOn w:val="Fontepargpadro"/>
    <w:uiPriority w:val="22"/>
    <w:qFormat/>
    <w:rsid w:val="00C307B2"/>
    <w:rPr>
      <w:b/>
      <w:bCs/>
    </w:rPr>
  </w:style>
  <w:style w:type="character" w:customStyle="1" w:styleId="CabealhoChar">
    <w:name w:val="Cabeçalho Char"/>
    <w:basedOn w:val="Fontepargpadro"/>
    <w:link w:val="Cabealho"/>
    <w:uiPriority w:val="99"/>
    <w:rsid w:val="00733282"/>
    <w:rPr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822D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Modelos\Executiv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66C4B-25F6-43F8-A0AC-960884F38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Executivo.dot</Template>
  <TotalTime>17</TotalTime>
  <Pages>8</Pages>
  <Words>3378</Words>
  <Characters>18244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Prefeitura Municipal de Niquelândia</Company>
  <LinksUpToDate>false</LinksUpToDate>
  <CharactersWithSpaces>21579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Valdir Fernando</dc:creator>
  <cp:keywords/>
  <cp:lastModifiedBy>valdirfernando062@gmail.com</cp:lastModifiedBy>
  <cp:revision>7</cp:revision>
  <cp:lastPrinted>2025-01-29T16:23:00Z</cp:lastPrinted>
  <dcterms:created xsi:type="dcterms:W3CDTF">2025-02-17T11:01:00Z</dcterms:created>
  <dcterms:modified xsi:type="dcterms:W3CDTF">2026-10-19T16:37:00Z</dcterms:modified>
</cp:coreProperties>
</file>